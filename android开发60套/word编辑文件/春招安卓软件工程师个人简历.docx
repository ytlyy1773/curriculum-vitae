
<file path=[Content_Types].xml><?xml version="1.0" encoding="utf-8"?>
<Types xmlns="http://schemas.openxmlformats.org/package/2006/content-types">
  <Default ContentType="application/xml" Extension="xml"/>
  <Default ContentType="image/jpeg" Extension="jpeg"/>
  <Default ContentType="image/png" Extension="png"/>
  <Default ContentType="application/vnd.openxmlformats-package.relationships+xml" Extension="rels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-509905</wp:posOffset>
            </wp:positionH>
            <wp:positionV relativeFrom="paragraph">
              <wp:posOffset>-777875</wp:posOffset>
            </wp:positionV>
            <wp:extent cx="7740015" cy="10947400"/>
            <wp:effectExtent l="0" t="0" r="13335" b="6350"/>
            <wp:wrapNone/>
            <wp:docPr id="3" name="图片 995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95" descr="1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94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1279525</wp:posOffset>
                </wp:positionH>
                <wp:positionV relativeFrom="paragraph">
                  <wp:posOffset>187325</wp:posOffset>
                </wp:positionV>
                <wp:extent cx="4756150" cy="1189355"/>
                <wp:effectExtent l="0" t="0" r="0" b="0"/>
                <wp:wrapNone/>
                <wp:docPr id="42" name="文本框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118935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F1F1F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hint="eastAsia" w:cs="微软雅黑"/>
                                <w:b/>
                                <w:bCs w:val="0"/>
                                <w:color w:val="F1F1F1"/>
                                <w:sz w:val="30"/>
                                <w:szCs w:val="30"/>
                                <w:lang w:val="en-US" w:eastAsia="zh-CN"/>
                              </w:rPr>
                              <w:t>姓   名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F1F1F1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</w:t>
                            </w:r>
                            <w:r>
                              <w:rPr>
                                <w:rFonts w:hint="eastAsia" w:cs="微软雅黑"/>
                                <w:b/>
                                <w:bCs w:val="0"/>
                                <w:color w:val="F1F1F1"/>
                                <w:sz w:val="30"/>
                                <w:szCs w:val="30"/>
                                <w:lang w:val="en-US" w:eastAsia="zh-CN"/>
                              </w:rPr>
                              <w:t>稻壳儿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F1F1F1"/>
                                <w:sz w:val="30"/>
                                <w:szCs w:val="30"/>
                              </w:rPr>
                              <w:t>大学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F1F1F1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F1F1F1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F1F1F1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="微软雅黑"/>
                                <w:b/>
                                <w:bCs w:val="0"/>
                                <w:color w:val="F1F1F1"/>
                                <w:sz w:val="30"/>
                                <w:szCs w:val="30"/>
                                <w:lang w:val="en-US" w:eastAsia="zh-CN"/>
                              </w:rPr>
                              <w:t>安卓软件工程师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F1F1F1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12345678987  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F1F1F1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992" o:spid="_x0000_s1026" o:spt="202" type="#_x0000_t202" style="position:absolute;left:0pt;margin-left:100.75pt;margin-top:14.75pt;height:93.65pt;width:374.5pt;z-index:251674624;mso-width-relative:page;mso-height-relative:page;" filled="f" stroked="f" coordsize="21600,21600" o:gfxdata="UEsDBAoAAAAAAIdO4kAAAAAAAAAAAAAAAAAEAAAAZHJzL1BLAwQUAAAACACHTuJAy9d5w9oAAAAK&#10;AQAADwAAAGRycy9kb3ducmV2LnhtbE2PQU/DMAyF70j8h8hIXBBLOrGpK013YNoBAZoYCDhmjWkr&#10;Gqdq0nbj12NOcPKz/fT8OV8fXStG7EPjSUMyUyCQSm8bqjS8vmyvUxAhGrKm9YQaThhgXZyf5Saz&#10;fqJnHPexEhxCITMa6hi7TMpQ1uhMmPkOiXefvncmcttX0vZm4nDXyrlSS+lMQ3yhNh3e1Vh+7Qen&#10;YXxSN2+P5ftpuNpuPu7T3SY8TN9aX14k6hZExGP8M8MvPqNDwUwHP5ANotUwV8mCrSxWXNmwWigW&#10;Bx4kyxRkkcv/LxQ/UEsDBBQAAAAIAIdO4kAy55WXqAEAABwDAAAOAAAAZHJzL2Uyb0RvYy54bWyt&#10;Us1OGzEQvlfiHSzfyWYDC8kqGySE6KWCSsADOF47a8n2GNvJbl6AvkFPXHrvc+U5GDshVO2t4jK2&#10;5+eb+b7x/GowmmyEDwpsQ8vRmBJhObTKrhr69Hh7OqUkRGZbpsGKhm5FoFeLky/z3tViAh3oVniC&#10;IDbUvWtoF6OriyLwThgWRuCExaAEb1jEp18VrWc9ohtdTMbji6IH3zoPXISA3pt9kC4yvpSCx3sp&#10;g4hENxRni9n6bJfJFos5q1eeuU7xwxjsP6YwTFlseoS6YZGRtVf/QBnFPQSQccTBFCCl4iJzQDbl&#10;+C82Dx1zInNBcYI7yhQ+D5bfbb57otqGnk8osczgjnY/f+xef+9+vZDZbJIU6l2oMfHBYWocrmHA&#10;Tb/7AzoT8UF6k06kRDCOWm+P+oohEo7O88vqoqwwxDFWltPZWVUlnOKj3PkQvwowJF0a6nGBWVe2&#10;+RbiPvU9JXWzcKu0zkvUlvSIWk0vq1xxDCG6ttgksdhPm25xWA4Haktot8isx1/Q0PC8Zl5QsnZe&#10;rTocITPNxbiCPOvhu6Qd//nOLT4+9eI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y9d5w9oAAAAK&#10;AQAADwAAAAAAAAABACAAAAAiAAAAZHJzL2Rvd25yZXYueG1sUEsBAhQAFAAAAAgAh07iQDLnlZeo&#10;AQAAHAMAAA4AAAAAAAAAAQAgAAAAKQEAAGRycy9lMm9Eb2MueG1sUEsFBgAAAAAGAAYAWQEAAEMF&#10;AAAAAA==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F1F1F1"/>
                          <w:sz w:val="30"/>
                          <w:szCs w:val="30"/>
                        </w:rPr>
                      </w:pPr>
                      <w:r>
                        <w:rPr>
                          <w:rFonts w:hint="eastAsia" w:cs="微软雅黑"/>
                          <w:b/>
                          <w:bCs w:val="0"/>
                          <w:color w:val="F1F1F1"/>
                          <w:sz w:val="30"/>
                          <w:szCs w:val="30"/>
                          <w:lang w:val="en-US" w:eastAsia="zh-CN"/>
                        </w:rPr>
                        <w:t>姓   名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F1F1F1"/>
                          <w:sz w:val="30"/>
                          <w:szCs w:val="30"/>
                          <w:lang w:val="en-US" w:eastAsia="zh-CN"/>
                        </w:rPr>
                        <w:t xml:space="preserve">                       </w:t>
                      </w:r>
                      <w:r>
                        <w:rPr>
                          <w:rFonts w:hint="eastAsia" w:cs="微软雅黑"/>
                          <w:b/>
                          <w:bCs w:val="0"/>
                          <w:color w:val="F1F1F1"/>
                          <w:sz w:val="30"/>
                          <w:szCs w:val="30"/>
                          <w:lang w:val="en-US" w:eastAsia="zh-CN"/>
                        </w:rPr>
                        <w:t>稻壳儿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F1F1F1"/>
                          <w:sz w:val="30"/>
                          <w:szCs w:val="30"/>
                        </w:rPr>
                        <w:t>大学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F1F1F1"/>
                          <w:sz w:val="30"/>
                          <w:szCs w:val="30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F1F1F1"/>
                          <w:sz w:val="30"/>
                          <w:szCs w:val="30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F1F1F1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cs="微软雅黑"/>
                          <w:b/>
                          <w:bCs w:val="0"/>
                          <w:color w:val="F1F1F1"/>
                          <w:sz w:val="30"/>
                          <w:szCs w:val="30"/>
                          <w:lang w:val="en-US" w:eastAsia="zh-CN"/>
                        </w:rPr>
                        <w:t>安卓软件工程师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F1F1F1"/>
                          <w:sz w:val="30"/>
                          <w:szCs w:val="30"/>
                          <w:lang w:val="en-US" w:eastAsia="zh-CN"/>
                        </w:rPr>
                        <w:t xml:space="preserve">                12345678987  </w:t>
                      </w:r>
                    </w:p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F1F1F1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3685540</wp:posOffset>
                </wp:positionH>
                <wp:positionV relativeFrom="paragraph">
                  <wp:posOffset>176530</wp:posOffset>
                </wp:positionV>
                <wp:extent cx="367665" cy="367665"/>
                <wp:effectExtent l="0" t="0" r="13335" b="13335"/>
                <wp:wrapNone/>
                <wp:docPr id="54" name="组合 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665" cy="367665"/>
                          <a:chOff x="20578" y="9574"/>
                          <a:chExt cx="518" cy="518"/>
                        </a:xfrm>
                      </wpg:grpSpPr>
                      <wps:wsp>
                        <wps:cNvPr id="52" name="椭圆 990"/>
                        <wps:cNvSpPr/>
                        <wps:spPr>
                          <a:xfrm>
                            <a:off x="20578" y="9574"/>
                            <a:ext cx="518" cy="518"/>
                          </a:xfrm>
                          <a:prstGeom prst="ellipse">
                            <a:avLst/>
                          </a:prstGeom>
                          <a:solidFill>
                            <a:srgbClr val="383C3D"/>
                          </a:solidFill>
                          <a:ln w="15875">
                            <a:noFill/>
                          </a:ln>
                        </wps:spPr>
                        <wps:bodyPr vert="horz" wrap="square" anchor="t" upright="1"/>
                      </wps:wsp>
                      <pic:pic xmlns:pic="http://schemas.openxmlformats.org/drawingml/2006/picture">
                        <pic:nvPicPr>
                          <pic:cNvPr id="53" name="图片 991" descr="教育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0614" y="9660"/>
                            <a:ext cx="471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989" o:spid="_x0000_s1026" o:spt="203" style="position:absolute;left:0pt;margin-left:290.2pt;margin-top:13.9pt;height:28.95pt;width:28.95pt;z-index:251678720;mso-width-relative:page;mso-height-relative:page;" coordorigin="20578,9574" coordsize="518,518" o:gfxdata="UEsDBAoAAAAAAIdO4kAAAAAAAAAAAAAAAAAEAAAAZHJzL1BLAwQUAAAACACHTuJAqbGCitoAAAAJ&#10;AQAADwAAAGRycy9kb3ducmV2LnhtbE2PQUvDQBCF74L/YRnBm91NY9qQZlOkqKci2ArS2zaZJqHZ&#10;2ZDdJu2/dzzpcZiP976Xr6+2EyMOvnWkIZopEEilq1qqNXzt355SED4YqkznCDXc0MO6uL/LTVa5&#10;iT5x3IVacAj5zGhoQugzKX3ZoDV+5nok/p3cYE3gc6hlNZiJw20n50otpDUtcUNjetw0WJ53F6vh&#10;fTLTSxy9jtvzaXM77JOP722EWj8+RGoFIuA1/MHwq8/qULDT0V2o8qLTkKTqmVEN8yVPYGARpzGI&#10;o4Y0WYIscvl/QfEDUEsDBBQAAAAIAIdO4kC7WMqVAQMAALEGAAAOAAAAZHJzL2Uyb0RvYy54bWyl&#10;VcluFDEQvSPxD5bvpGfJbK3piVCGREgRRAQ+wON2d1t028b2TE84oojlxoUDgiNXLlyR+JskfAZl&#10;9zJZQQqHdOxyufzqvaqa6c66yNGKacOliHB3q4MRE1TGXKQRfvF878EYI2OJiEkuBYvwMTN4Z3b/&#10;3rRUIevJTOYx0wiCCBOWKsKZtSoMAkMzVhCzJRUTcJhIXRALW50GsSYlRC/yoNfpDINS6lhpSZkx&#10;YJ1Xh3jm4ycJo/ZpkhhmUR5hwGb9V/vvwn2D2ZSEqSYq47SGQe6AoiBcwKNtqDmxBC01vxaq4FRL&#10;IxO7RWURyCThlPkcIJtu50o2+1oulc8lDctUtTQBtVd4unNY+mR1qBGPIzzYxkiQAjQ6/3ly+vE9&#10;mownjp5SpSF47Wt1pA51bUirnct4nejC/Ydc0NoTe9wSy9YWUTD2h6PhcIARhaN67YmnGajjbvU6&#10;gxFUChxPBqPtShWaPaqvD7pw5u66BVwMmlcDB67FUiqoIbOhyfwfTUcZUcyzbxwBDU29hqazb99P&#10;v75Fk4mvIvc4eLUcmdAAXTcQdFOqDU+3JkpCpY3dZ7JAbhFhludcGQePhGR1YGxFS+PlzEbmPN7j&#10;ee43Ol3s5hqtCDRCf9zf7c9rJi+55QKV0MaD8WjgQwvpAlSxcwHMuzSrxNxqIeNj4AX6HyBlUr/G&#10;qIReirB5tSSaYUQEBXOELUZLpXmagV/XP1yLNZsqTkP4q4sbVtdU+/cQgFt2Ce9V0cTqkFPHPZgv&#10;KtdvlDv98uv8wztQrotRzAwFgGefPv9+86PnoDW3qhjAPKcHkr40SMjdjIiUPTQK5kqTyGX3wG0v&#10;AViAUI0Kbl0nCm9e6eEb0qzmw1zSZcGErQaeZjmxMG1NBgWAkQ5ZsWBxhPXj2DMLwlvNLM2c7Amo&#10;9wzAVgq2Bx7lBpjDfGu1DrswGFxjDof1uGyqdXsE/PmW7vmWbdvyWrVqgPC3Um3LjISuykjYGiCm&#10;r7sNRI8dtr4Y/Vz0A6Ge4W7wXtx7r80vzewPUEsDBAoAAAAAAIdO4kAAAAAAAAAAAAAAAAAKAAAA&#10;ZHJzL21lZGlhL1BLAwQUAAAACACHTuJAdOW4bpAQAACLEAAAFAAAAGRycy9tZWRpYS9pbWFnZTEu&#10;cG5nAYsQdO+JUE5HDQoaCgAAAA1JSERSAAAAVgAAADsIBgAAAOE8fXMAAAAJcEhZcwAADsQAAA7E&#10;AZUrDhsAAApNaUNDUFBob3Rvc2hvcCBJQ0MgcHJvZmlsZQAAeNqdU3dYk/cWPt/3ZQ9WQtjwsZds&#10;gQAiI6wIyBBZohCSAGGEEBJAxYWIClYUFRGcSFXEgtUKSJ2I4qAouGdBiohai1VcOO4f3Ke1fXrv&#10;7e371/u855zn/M55zw+AERImkeaiagA5UoU8Otgfj09IxMm9gAIVSOAEIBDmy8JnBcUAAPADeXh+&#10;dLA//AGvbwACAHDVLiQSx+H/g7pQJlcAIJEA4CIS5wsBkFIAyC5UyBQAyBgAsFOzZAoAlAAAbHl8&#10;QiIAqg0A7PRJPgUA2KmT3BcA2KIcqQgAjQEAmShHJAJAuwBgVYFSLALAwgCgrEAiLgTArgGAWbYy&#10;RwKAvQUAdo5YkA9AYACAmUIszAAgOAIAQx4TzQMgTAOgMNK/4KlfcIW4SAEAwMuVzZdL0jMUuJXQ&#10;Gnfy8ODiIeLCbLFCYRcpEGYJ5CKcl5sjE0jnA0zODAAAGvnRwf44P5Dn5uTh5mbnbO/0xaL+a/Bv&#10;Ij4h8d/+vIwCBAAQTs/v2l/l5dYDcMcBsHW/a6lbANpWAGjf+V0z2wmgWgrQevmLeTj8QB6eoVDI&#10;PB0cCgsL7SViob0w44s+/zPhb+CLfvb8QB7+23rwAHGaQJmtwKOD/XFhbnauUo7nywRCMW735yP+&#10;x4V//Y4p0eI0sVwsFYrxWIm4UCJNx3m5UpFEIcmV4hLpfzLxH5b9CZN3DQCshk/ATrYHtctswH7u&#10;AQKLDljSdgBAfvMtjBoLkQAQZzQyefcAAJO/+Y9AKwEAzZek4wAAvOgYXKiUF0zGCAAARKCBKrBB&#10;BwzBFKzADpzBHbzAFwJhBkRADCTAPBBCBuSAHAqhGJZBGVTAOtgEtbADGqARmuEQtMExOA3n4BJc&#10;getwFwZgGJ7CGLyGCQRByAgTYSE6iBFijtgizggXmY4EImFINJKApCDpiBRRIsXIcqQCqUJqkV1I&#10;I/ItchQ5jVxA+pDbyCAyivyKvEcxlIGyUQPUAnVAuagfGorGoHPRdDQPXYCWomvRGrQePYC2oqfR&#10;S+h1dAB9io5jgNExDmaM2WFcjIdFYIlYGibHFmPlWDVWjzVjHVg3dhUbwJ5h7wgkAouAE+wIXoQQ&#10;wmyCkJBHWExYQ6gl7CO0EroIVwmDhDHCJyKTqE+0JXoS+cR4YjqxkFhGrCbuIR4hniVeJw4TX5NI&#10;JA7JkuROCiElkDJJC0lrSNtILaRTpD7SEGmcTCbrkG3J3uQIsoCsIJeRt5APkE+S+8nD5LcUOsWI&#10;4kwJoiRSpJQSSjVlP+UEpZ8yQpmgqlHNqZ7UCKqIOp9aSW2gdlAvU4epEzR1miXNmxZDy6Qto9XQ&#10;mmlnafdoL+l0ugndgx5Fl9CX0mvoB+nn6YP0dwwNhg2Dx0hiKBlrGXsZpxi3GS+ZTKYF05eZyFQw&#10;1zIbmWeYD5hvVVgq9ip8FZHKEpU6lVaVfpXnqlRVc1U/1XmqC1SrVQ+rXlZ9pkZVs1DjqQnUFqvV&#10;qR1Vu6k2rs5Sd1KPUM9RX6O+X/2C+mMNsoaFRqCGSKNUY7fGGY0hFsYyZfFYQtZyVgPrLGuYTWJb&#10;svnsTHYF+xt2L3tMU0NzqmasZpFmneZxzQEOxrHg8DnZnErOIc4NznstAy0/LbHWaq1mrX6tN9p6&#10;2r7aYu1y7Rbt69rvdXCdQJ0snfU6bTr3dQm6NrpRuoW623XP6j7TY+t56Qn1yvUO6d3RR/Vt9KP1&#10;F+rv1u/RHzcwNAg2kBlsMThj8MyQY+hrmGm40fCE4agRy2i6kcRoo9FJoye4Ju6HZ+M1eBc+Zqxv&#10;HGKsNN5l3Gs8YWJpMtukxKTF5L4pzZRrmma60bTTdMzMyCzcrNisyeyOOdWca55hvtm82/yNhaVF&#10;nMVKizaLx5balnzLBZZNlvesmFY+VnlW9VbXrEnWXOss623WV2xQG1ebDJs6m8u2qK2brcR2m23f&#10;FOIUjynSKfVTbtox7PzsCuya7AbtOfZh9iX2bfbPHcwcEh3WO3Q7fHJ0dcx2bHC866ThNMOpxKnD&#10;6VdnG2ehc53zNRemS5DLEpd2lxdTbaeKp26fesuV5RruutK10/Wjm7ub3K3ZbdTdzD3Ffav7TS6b&#10;G8ldwz3vQfTw91jicczjnaebp8LzkOcvXnZeWV77vR5Ps5wmntYwbcjbxFvgvct7YDo+PWX6zukD&#10;PsY+Ap96n4e+pr4i3z2+I37Wfpl+B/ye+zv6y/2P+L/hefIW8U4FYAHBAeUBvYEagbMDawMfBJkE&#10;pQc1BY0FuwYvDD4VQgwJDVkfcpNvwBfyG/ljM9xnLJrRFcoInRVaG/owzCZMHtYRjobPCN8Qfm+m&#10;+UzpzLYIiOBHbIi4H2kZmRf5fRQpKjKqLupRtFN0cXT3LNas5Fn7Z72O8Y+pjLk722q2cnZnrGps&#10;Umxj7Ju4gLiquIF4h/hF8ZcSdBMkCe2J5MTYxD2J43MC52yaM5zkmlSWdGOu5dyiuRfm6c7Lnnc8&#10;WTVZkHw4hZgSl7I/5YMgQlAvGE/lp25NHRPyhJuFT0W+oo2iUbG3uEo8kuadVpX2ON07fUP6aIZP&#10;RnXGMwlPUit5kRmSuSPzTVZE1t6sz9lx2S05lJyUnKNSDWmWtCvXMLcot09mKyuTDeR55m3KG5OH&#10;yvfkI/lz89sVbIVM0aO0Uq5QDhZML6greFsYW3i4SL1IWtQz32b+6vkjC4IWfL2QsFC4sLPYuHhZ&#10;8eAiv0W7FiOLUxd3LjFdUrpkeGnw0n3LaMuylv1Q4lhSVfJqedzyjlKD0qWlQyuCVzSVqZTJy26u&#10;9Fq5YxVhlWRV72qX1VtWfyoXlV+scKyorviwRrjm4ldOX9V89Xlt2treSrfK7etI66Trbqz3Wb+v&#10;Sr1qQdXQhvANrRvxjeUbX21K3nShemr1js20zcrNAzVhNe1bzLas2/KhNqP2ep1/XctW/a2rt77Z&#10;JtrWv913e/MOgx0VO97vlOy8tSt4V2u9RX31btLugt2PGmIbur/mft24R3dPxZ6Pe6V7B/ZF7+tq&#10;dG9s3K+/v7IJbVI2jR5IOnDlm4Bv2pvtmne1cFoqDsJB5cEn36Z8e+NQ6KHOw9zDzd+Zf7f1COtI&#10;eSvSOr91rC2jbaA9ob3v6IyjnR1eHUe+t/9+7zHjY3XHNY9XnqCdKD3x+eSCk+OnZKeenU4/PdSZ&#10;3Hn3TPyZa11RXb1nQ8+ePxd07ky3X/fJ897nj13wvHD0Ivdi2yW3S609rj1HfnD94UivW2/rZffL&#10;7Vc8rnT0Tes70e/Tf/pqwNVz1/jXLl2feb3vxuwbt24m3Ry4Jbr1+Hb27Rd3Cu5M3F16j3iv/L7a&#10;/eoH+g/qf7T+sWXAbeD4YMBgz8NZD+8OCYee/pT/04fh0kfMR9UjRiONj50fHxsNGr3yZM6T4aey&#10;pxPPyn5W/3nrc6vn3/3i+0vPWPzY8Av5i8+/rnmp83Lvq6mvOscjxx+8znk98ab8rc7bfe+477rf&#10;x70fmSj8QP5Q89H6Y8en0E/3Pud8/vwv94Tz+yXSnzMAAAAgY0hSTQAAeiUAAICDAAD5/wAAgOkA&#10;AHUwAADqYAAAOpgAABdvkl/FRgAABbhJREFUeNrs3HmIlVUYx/HPTZ1oZhzTNlvEdrSkpH2jkiAy&#10;wvbCsn3TwlYCIWhfaSEq2yPaDSvajCKQpKC0RYv2xcCisEhRR8slpz/OM3Sb7ujc/Y6+P7jc4eXe&#10;933P9z33Ob/zPOdMrqOjQ6bKa4MMQQY2A5spA5uB7W3qu7S919zrRjgFZ+IVPIiGvPuWVnLtSxre&#10;bm2O8ZiAwXnH5+Nu3I/FGdieaxdcgnFoXsPnfg/A9zUK4EYEm8MoXI4j0KeI7y7APfFamIFNasLJ&#10;uAwjA3CpWhhw78Uf6yvYQTgfF2GbCp97ESbjrloDrifYHSN+nonWKl9rMR4IwL+tq2APivg5psj4&#10;WQm1h0W7vdqAawW2L44PoHuXGT8roWV4BLfh194IdgDOwcUY2oB27s8AfAd+6g1gt8XEgDqgF8zo&#10;/sLjuBXzGhHsvmGXjkO/Xji9/wtPRoiYW2+wfWIguhwHNkD8rIRW4CncXCrgcsC2hlW6GDtZN7UC&#10;U3ATvq022G3CzJ+HTawfWhmAb8FXlQa7By7FSdjQ+qlVeAE34otywG6A0RE/D5UlxfMBvxQx+NNi&#10;wDZLqbpLMTzj2K3+lhLuN2DOmsAOlpLJ46Xkcj21NHrDnBg45kl516VYLVUTBmEIdsbu2KtOvnk1&#10;puF6fJQPNhcHr4gbroc68Blew1v4EMuLPEe/gHsUToxET67GgN/A1S2tZnf22CYcgwtxcA1vaB6e&#10;wDP4poLnzYWvnoATon3V1mw8jOdaWi0qFGNHBOBT0Val3jlDKqe8HrGqmhqKSTi7CoDb8XwAndVT&#10;V9AWg9iEgF0JoK+HXZlV5Hf7oyXArJIyVIvj59dT7RgJl6Mr0JY5eAjPKlBnK8bHHhJ5gKPL6KGT&#10;MHMtnx0c1m6feJg7YKs875yL83WOyvPxYxj3TzAd3+V9ppDGSJXdrUvonVOkjNisSs68dsXnUpnj&#10;Tz0rpcyNQfHlNXxmF2m9wLFh78qN77/GIDgF73QDeaCU9D5xLdfriN75cHe9szuwpZj+77F9DArT&#10;u/k5rog59ohuoOZisJwRD+uqAFyJQXNLqY42PQbEiQXczkKpeDkx7rWrluBR7BezzgcVWVovpcfO&#10;jAt2anjE4dOwcTzhs7qa5jyNili3Rw2t0C+4Fo8V6AijYqo6MO75kXApJa9RKDUUdAWbP8AcHgNU&#10;IQ+6cTiB09Uvvfh+uIOvC7StOfxz2So1FHSnJXixG6gj8THOUN+c7f4Bb2yX419UCmqn+tagMTtH&#10;LG3TGGrF0/H3c9W6SC0yVkMaCGp+u4dV+wKZGgRs9jAqCGlQeDnYM8xyU4avfLDXScuDOr8zNhI1&#10;mcoEu2cPj2UqEmyhWdQnGb7yfew10UP3icTEVClDVC2tllZoL4iJxzKpDL1SynT1i5nSAKkM36bB&#10;Fov0FOzvUlXyZWkJ5LhoZLn6WyrJfBDvX0tpwF+KPH9z+OUdIncxEgdgu3oBL2bmNS7et8BheLPE&#10;a3bgPSl7NE1lVlsvkzJZ30h1p05tLy0hvSCgN1yMHYgjC0AuJZ9wjFRXe1L1l7DPlRYaD8PV1pwA&#10;rwvY4/x3S9AYKZtVrCbj1Tr8MldJ9f+ZjQa2aw/tHz2vWB1W4gOphIap4QKUnsTYFqm29EKX45v1&#10;8Bo/SUnjNmmp/OzoPVMjNlZbg3EurvRvMmhZ3EfVVKvNHSOkVN3ueccW4e14fRyOYGkFrjUIu8VD&#10;HC2tL2jKs3GvBuTvq9XYWu+aaYpp8KRwFl21Inr3j/g5fiX5PnZ5DD59wst2+thNo1cOCRewhf/v&#10;yFkuLWS7Mx5iVVWvfV7NUlX2nOhV1dqWtCr88VRpUcX8WjWwEXYmDpX2zI6KWd1Qpacl2/GlVPN/&#10;Vyp9/1aPRjXiJuWBUilnW2mhxqYx4Gzo31UwyyMWL4he+DN+iDCyshEa0dJKLvv3UPX1sZkysBnY&#10;dVr/DAAbVpWz4BZeZAAAAABJRU5ErkJgg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cxcAAFtDb250ZW50X1R5cGVzXS54bWxQSwECFAAK&#10;AAAAAACHTuJAAAAAAAAAAAAAAAAABgAAAAAAAAAAABAAAABAFQAAX3JlbHMvUEsBAhQAFAAAAAgA&#10;h07iQIoUZjzRAAAAlAEAAAsAAAAAAAAAAQAgAAAAZBUAAF9yZWxzLy5yZWxzUEsBAhQACgAAAAAA&#10;h07iQAAAAAAAAAAAAAAAAAQAAAAAAAAAAAAQAAAAAAAAAGRycy9QSwECFAAKAAAAAACHTuJAAAAA&#10;AAAAAAAAAAAACgAAAAAAAAAAABAAAABeFgAAZHJzL19yZWxzL1BLAQIUABQAAAAIAIdO4kCqJg6+&#10;tgAAACEBAAAZAAAAAAAAAAEAIAAAAIYWAABkcnMvX3JlbHMvZTJvRG9jLnhtbC5yZWxzUEsBAhQA&#10;FAAAAAgAh07iQKmxgoraAAAACQEAAA8AAAAAAAAAAQAgAAAAIgAAAGRycy9kb3ducmV2LnhtbFBL&#10;AQIUABQAAAAIAIdO4kC7WMqVAQMAALEGAAAOAAAAAAAAAAEAIAAAACkBAABkcnMvZTJvRG9jLnht&#10;bFBLAQIUAAoAAAAAAIdO4kAAAAAAAAAAAAAAAAAKAAAAAAAAAAAAEAAAAFYEAABkcnMvbWVkaWEv&#10;UEsBAhQAFAAAAAgAh07iQHTluG6QEAAAixAAABQAAAAAAAAAAQAgAAAAfgQAAGRycy9tZWRpYS9p&#10;bWFnZTEucG5nUEsFBgAAAAAKAAoAUgIAAKgYAAAAAA==&#10;">
                <o:lock v:ext="edit" aspectratio="f"/>
                <v:shape id="椭圆 990" o:spid="_x0000_s1026" o:spt="3" type="#_x0000_t3" style="position:absolute;left:20578;top:9574;height:518;width:518;" fillcolor="#383C3D" filled="t" stroked="f" coordsize="21600,21600" o:gfxdata="UEsDBAoAAAAAAIdO4kAAAAAAAAAAAAAAAAAEAAAAZHJzL1BLAwQUAAAACACHTuJA3Npj87wAAADb&#10;AAAADwAAAGRycy9kb3ducmV2LnhtbEWP3WoCMRSE7wu+QziCdzVRsJXVKPhT8c768wCHzXGzujlZ&#10;NqmuPn0jFHo5zMw3zHTeukrcqAmlZw2DvgJBnHtTcqHhdPx6H4MIEdlg5Zk0PCjAfNZ5m2Jm/J33&#10;dDvEQiQIhww12BjrTMqQW3IY+r4mTt7ZNw5jkk0hTYP3BHeVHCr1IR2WnBYs1rS0lF8PP07DRX0v&#10;lryward6rj+fftNu6qrVutcdqAmISG38D/+1t0bDaAivL+kHyN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zaY/O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.25pt"/>
                  <v:imagedata o:title=""/>
                  <o:lock v:ext="edit" aspectratio="f"/>
                </v:shape>
                <v:shape id="图片 991" o:spid="_x0000_s1026" o:spt="75" alt="教育2" type="#_x0000_t75" style="position:absolute;left:20614;top:9660;height:324;width:471;" filled="f" o:preferrelative="t" stroked="f" coordsize="21600,21600" o:gfxdata="UEsDBAoAAAAAAIdO4kAAAAAAAAAAAAAAAAAEAAAAZHJzL1BLAwQUAAAACACHTuJAsf3I5bwAAADb&#10;AAAADwAAAGRycy9kb3ducmV2LnhtbEWPQWsCMRSE70L/Q3hCb5pkpSJbowdB8GDBrv6AR/K6u7h5&#10;WTepbv99Uyh4HGbmG2a9HX0n7jTENrABPVcgiG1wLdcGLuf9bAUiJmSHXWAy8EMRtpuXyRpLFx78&#10;Sfcq1SJDOJZooEmpL6WMtiGPcR564ux9hcFjynKopRvwkeG+k4VSS+mx5bzQYE+7huy1+vYGqlu1&#10;qLU6XYqPpT3tZaGPdtTGvE61egeRaEzP8H/74Ay8LeDvS/4BcvM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H9yO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" o:title="教育2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176530</wp:posOffset>
                </wp:positionV>
                <wp:extent cx="384810" cy="384810"/>
                <wp:effectExtent l="0" t="0" r="15240" b="15240"/>
                <wp:wrapNone/>
                <wp:docPr id="51" name="组合 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" cy="384810"/>
                          <a:chOff x="11310" y="13290"/>
                          <a:chExt cx="542" cy="542"/>
                        </a:xfrm>
                      </wpg:grpSpPr>
                      <wps:wsp>
                        <wps:cNvPr id="49" name="椭圆 987"/>
                        <wps:cNvSpPr/>
                        <wps:spPr>
                          <a:xfrm>
                            <a:off x="11310" y="13290"/>
                            <a:ext cx="542" cy="542"/>
                          </a:xfrm>
                          <a:prstGeom prst="ellipse">
                            <a:avLst/>
                          </a:prstGeom>
                          <a:solidFill>
                            <a:srgbClr val="383C3D"/>
                          </a:solidFill>
                          <a:ln w="12700">
                            <a:noFill/>
                          </a:ln>
                        </wps:spPr>
                        <wps:bodyPr vert="horz" wrap="square" anchor="t" upright="1"/>
                      </wps:wsp>
                      <wps:wsp>
                        <wps:cNvPr id="50" name="KSO_Shape"/>
                        <wps:cNvSpPr>
                          <a:spLocks noChangeAspect="1"/>
                        </wps:cNvSpPr>
                        <wps:spPr>
                          <a:xfrm>
                            <a:off x="11453" y="13396"/>
                            <a:ext cx="249" cy="3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50712" y="275509"/>
                              </a:cxn>
                              <a:cxn ang="0">
                                <a:pos x="191278" y="296407"/>
                              </a:cxn>
                              <a:cxn ang="0">
                                <a:pos x="189086" y="308661"/>
                              </a:cxn>
                              <a:cxn ang="0">
                                <a:pos x="186555" y="323348"/>
                              </a:cxn>
                              <a:cxn ang="0">
                                <a:pos x="191447" y="338959"/>
                              </a:cxn>
                              <a:cxn ang="0">
                                <a:pos x="273761" y="495739"/>
                              </a:cxn>
                              <a:cxn ang="0">
                                <a:pos x="262628" y="335686"/>
                              </a:cxn>
                              <a:cxn ang="0">
                                <a:pos x="265749" y="319739"/>
                              </a:cxn>
                              <a:cxn ang="0">
                                <a:pos x="262375" y="306646"/>
                              </a:cxn>
                              <a:cxn ang="0">
                                <a:pos x="271821" y="295064"/>
                              </a:cxn>
                              <a:cxn ang="0">
                                <a:pos x="310785" y="273662"/>
                              </a:cxn>
                              <a:cxn ang="0">
                                <a:pos x="346460" y="275593"/>
                              </a:cxn>
                              <a:cxn ang="0">
                                <a:pos x="372689" y="301359"/>
                              </a:cxn>
                              <a:cxn ang="0">
                                <a:pos x="395291" y="330231"/>
                              </a:cxn>
                              <a:cxn ang="0">
                                <a:pos x="414183" y="362291"/>
                              </a:cxn>
                              <a:cxn ang="0">
                                <a:pos x="428858" y="398129"/>
                              </a:cxn>
                              <a:cxn ang="0">
                                <a:pos x="439315" y="437828"/>
                              </a:cxn>
                              <a:cxn ang="0">
                                <a:pos x="445135" y="481723"/>
                              </a:cxn>
                              <a:cxn ang="0">
                                <a:pos x="426749" y="514203"/>
                              </a:cxn>
                              <a:cxn ang="0">
                                <a:pos x="368303" y="539130"/>
                              </a:cxn>
                              <a:cxn ang="0">
                                <a:pos x="306990" y="555161"/>
                              </a:cxn>
                              <a:cxn ang="0">
                                <a:pos x="243736" y="562043"/>
                              </a:cxn>
                              <a:cxn ang="0">
                                <a:pos x="176772" y="559021"/>
                              </a:cxn>
                              <a:cxn ang="0">
                                <a:pos x="110567" y="545341"/>
                              </a:cxn>
                              <a:cxn ang="0">
                                <a:pos x="47229" y="521421"/>
                              </a:cxn>
                              <a:cxn ang="0">
                                <a:pos x="0" y="494732"/>
                              </a:cxn>
                              <a:cxn ang="0">
                                <a:pos x="4554" y="448151"/>
                              </a:cxn>
                              <a:cxn ang="0">
                                <a:pos x="14000" y="406270"/>
                              </a:cxn>
                              <a:cxn ang="0">
                                <a:pos x="28000" y="368670"/>
                              </a:cxn>
                              <a:cxn ang="0">
                                <a:pos x="46217" y="335182"/>
                              </a:cxn>
                              <a:cxn ang="0">
                                <a:pos x="68398" y="305556"/>
                              </a:cxn>
                              <a:cxn ang="0">
                                <a:pos x="94205" y="279285"/>
                              </a:cxn>
                              <a:cxn ang="0">
                                <a:pos x="126760" y="253939"/>
                              </a:cxn>
                              <a:cxn ang="0">
                                <a:pos x="246557" y="1513"/>
                              </a:cxn>
                              <a:cxn ang="0">
                                <a:pos x="274805" y="9159"/>
                              </a:cxn>
                              <a:cxn ang="0">
                                <a:pos x="300355" y="22604"/>
                              </a:cxn>
                              <a:cxn ang="0">
                                <a:pos x="322194" y="41006"/>
                              </a:cxn>
                              <a:cxn ang="0">
                                <a:pos x="339480" y="63525"/>
                              </a:cxn>
                              <a:cxn ang="0">
                                <a:pos x="351707" y="89574"/>
                              </a:cxn>
                              <a:cxn ang="0">
                                <a:pos x="358031" y="118396"/>
                              </a:cxn>
                              <a:cxn ang="0">
                                <a:pos x="357272" y="151671"/>
                              </a:cxn>
                              <a:cxn ang="0">
                                <a:pos x="347491" y="184946"/>
                              </a:cxn>
                              <a:cxn ang="0">
                                <a:pos x="329867" y="214020"/>
                              </a:cxn>
                              <a:cxn ang="0">
                                <a:pos x="305498" y="237464"/>
                              </a:cxn>
                              <a:cxn ang="0">
                                <a:pos x="271264" y="255950"/>
                              </a:cxn>
                              <a:cxn ang="0">
                                <a:pos x="248159" y="262000"/>
                              </a:cxn>
                              <a:cxn ang="0">
                                <a:pos x="223200" y="263681"/>
                              </a:cxn>
                              <a:cxn ang="0">
                                <a:pos x="195290" y="260067"/>
                              </a:cxn>
                              <a:cxn ang="0">
                                <a:pos x="169656" y="250908"/>
                              </a:cxn>
                              <a:cxn ang="0">
                                <a:pos x="146636" y="236960"/>
                              </a:cxn>
                              <a:cxn ang="0">
                                <a:pos x="125808" y="217381"/>
                              </a:cxn>
                              <a:cxn ang="0">
                                <a:pos x="108775" y="192172"/>
                              </a:cxn>
                              <a:cxn ang="0">
                                <a:pos x="97982" y="163351"/>
                              </a:cxn>
                              <a:cxn ang="0">
                                <a:pos x="94019" y="131840"/>
                              </a:cxn>
                              <a:cxn ang="0">
                                <a:pos x="97392" y="102010"/>
                              </a:cxn>
                              <a:cxn ang="0">
                                <a:pos x="107173" y="74785"/>
                              </a:cxn>
                              <a:cxn ang="0">
                                <a:pos x="122351" y="50501"/>
                              </a:cxn>
                              <a:cxn ang="0">
                                <a:pos x="142251" y="30082"/>
                              </a:cxn>
                              <a:cxn ang="0">
                                <a:pos x="166198" y="14453"/>
                              </a:cxn>
                              <a:cxn ang="0">
                                <a:pos x="193435" y="4118"/>
                              </a:cxn>
                              <a:cxn ang="0">
                                <a:pos x="222947" y="0"/>
                              </a:cxn>
                            </a:cxnLst>
                            <a:pathLst>
                              <a:path w="1679575" h="2125662">
                                <a:moveTo>
                                  <a:pt x="481421" y="957262"/>
                                </a:moveTo>
                                <a:lnTo>
                                  <a:pt x="484914" y="961070"/>
                                </a:lnTo>
                                <a:lnTo>
                                  <a:pt x="490948" y="968686"/>
                                </a:lnTo>
                                <a:lnTo>
                                  <a:pt x="497299" y="975667"/>
                                </a:lnTo>
                                <a:lnTo>
                                  <a:pt x="510319" y="990264"/>
                                </a:lnTo>
                                <a:lnTo>
                                  <a:pt x="523657" y="1003909"/>
                                </a:lnTo>
                                <a:lnTo>
                                  <a:pt x="537947" y="1017237"/>
                                </a:lnTo>
                                <a:lnTo>
                                  <a:pt x="552237" y="1029613"/>
                                </a:lnTo>
                                <a:lnTo>
                                  <a:pt x="567480" y="1041671"/>
                                </a:lnTo>
                                <a:lnTo>
                                  <a:pt x="583040" y="1053095"/>
                                </a:lnTo>
                                <a:lnTo>
                                  <a:pt x="598601" y="1063884"/>
                                </a:lnTo>
                                <a:lnTo>
                                  <a:pt x="615114" y="1074039"/>
                                </a:lnTo>
                                <a:lnTo>
                                  <a:pt x="631627" y="1083558"/>
                                </a:lnTo>
                                <a:lnTo>
                                  <a:pt x="649093" y="1092126"/>
                                </a:lnTo>
                                <a:lnTo>
                                  <a:pt x="666241" y="1100377"/>
                                </a:lnTo>
                                <a:lnTo>
                                  <a:pt x="684025" y="1107993"/>
                                </a:lnTo>
                                <a:lnTo>
                                  <a:pt x="701808" y="1114657"/>
                                </a:lnTo>
                                <a:lnTo>
                                  <a:pt x="720226" y="1120686"/>
                                </a:lnTo>
                                <a:lnTo>
                                  <a:pt x="738645" y="1125763"/>
                                </a:lnTo>
                                <a:lnTo>
                                  <a:pt x="734517" y="1130840"/>
                                </a:lnTo>
                                <a:lnTo>
                                  <a:pt x="730706" y="1135283"/>
                                </a:lnTo>
                                <a:lnTo>
                                  <a:pt x="727213" y="1140043"/>
                                </a:lnTo>
                                <a:lnTo>
                                  <a:pt x="723402" y="1145437"/>
                                </a:lnTo>
                                <a:lnTo>
                                  <a:pt x="720544" y="1150515"/>
                                </a:lnTo>
                                <a:lnTo>
                                  <a:pt x="717368" y="1155909"/>
                                </a:lnTo>
                                <a:lnTo>
                                  <a:pt x="714510" y="1161304"/>
                                </a:lnTo>
                                <a:lnTo>
                                  <a:pt x="711970" y="1167016"/>
                                </a:lnTo>
                                <a:lnTo>
                                  <a:pt x="710064" y="1172410"/>
                                </a:lnTo>
                                <a:lnTo>
                                  <a:pt x="708159" y="1178439"/>
                                </a:lnTo>
                                <a:lnTo>
                                  <a:pt x="706254" y="1184151"/>
                                </a:lnTo>
                                <a:lnTo>
                                  <a:pt x="704983" y="1190498"/>
                                </a:lnTo>
                                <a:lnTo>
                                  <a:pt x="704031" y="1196210"/>
                                </a:lnTo>
                                <a:lnTo>
                                  <a:pt x="702761" y="1202556"/>
                                </a:lnTo>
                                <a:lnTo>
                                  <a:pt x="702443" y="1208903"/>
                                </a:lnTo>
                                <a:lnTo>
                                  <a:pt x="702125" y="1215249"/>
                                </a:lnTo>
                                <a:lnTo>
                                  <a:pt x="702443" y="1222548"/>
                                </a:lnTo>
                                <a:lnTo>
                                  <a:pt x="703078" y="1229529"/>
                                </a:lnTo>
                                <a:lnTo>
                                  <a:pt x="704348" y="1236510"/>
                                </a:lnTo>
                                <a:lnTo>
                                  <a:pt x="705619" y="1243174"/>
                                </a:lnTo>
                                <a:lnTo>
                                  <a:pt x="707206" y="1249838"/>
                                </a:lnTo>
                                <a:lnTo>
                                  <a:pt x="709112" y="1256819"/>
                                </a:lnTo>
                                <a:lnTo>
                                  <a:pt x="711652" y="1263166"/>
                                </a:lnTo>
                                <a:lnTo>
                                  <a:pt x="714193" y="1269512"/>
                                </a:lnTo>
                                <a:lnTo>
                                  <a:pt x="717686" y="1275542"/>
                                </a:lnTo>
                                <a:lnTo>
                                  <a:pt x="720861" y="1281571"/>
                                </a:lnTo>
                                <a:lnTo>
                                  <a:pt x="724355" y="1287283"/>
                                </a:lnTo>
                                <a:lnTo>
                                  <a:pt x="728483" y="1292995"/>
                                </a:lnTo>
                                <a:lnTo>
                                  <a:pt x="732611" y="1298389"/>
                                </a:lnTo>
                                <a:lnTo>
                                  <a:pt x="737057" y="1303784"/>
                                </a:lnTo>
                                <a:lnTo>
                                  <a:pt x="742138" y="1308861"/>
                                </a:lnTo>
                                <a:lnTo>
                                  <a:pt x="746901" y="1313304"/>
                                </a:lnTo>
                                <a:lnTo>
                                  <a:pt x="672275" y="1874339"/>
                                </a:lnTo>
                                <a:lnTo>
                                  <a:pt x="854237" y="2050773"/>
                                </a:lnTo>
                                <a:lnTo>
                                  <a:pt x="1030800" y="1874339"/>
                                </a:lnTo>
                                <a:lnTo>
                                  <a:pt x="956173" y="1313304"/>
                                </a:lnTo>
                                <a:lnTo>
                                  <a:pt x="961572" y="1308544"/>
                                </a:lnTo>
                                <a:lnTo>
                                  <a:pt x="966018" y="1303466"/>
                                </a:lnTo>
                                <a:lnTo>
                                  <a:pt x="970781" y="1298072"/>
                                </a:lnTo>
                                <a:lnTo>
                                  <a:pt x="974910" y="1292995"/>
                                </a:lnTo>
                                <a:lnTo>
                                  <a:pt x="978720" y="1286965"/>
                                </a:lnTo>
                                <a:lnTo>
                                  <a:pt x="982531" y="1281571"/>
                                </a:lnTo>
                                <a:lnTo>
                                  <a:pt x="986024" y="1275224"/>
                                </a:lnTo>
                                <a:lnTo>
                                  <a:pt x="988882" y="1269195"/>
                                </a:lnTo>
                                <a:lnTo>
                                  <a:pt x="991423" y="1262849"/>
                                </a:lnTo>
                                <a:lnTo>
                                  <a:pt x="994281" y="1256502"/>
                                </a:lnTo>
                                <a:lnTo>
                                  <a:pt x="996186" y="1249838"/>
                                </a:lnTo>
                                <a:lnTo>
                                  <a:pt x="997774" y="1243174"/>
                                </a:lnTo>
                                <a:lnTo>
                                  <a:pt x="999044" y="1236510"/>
                                </a:lnTo>
                                <a:lnTo>
                                  <a:pt x="999997" y="1229212"/>
                                </a:lnTo>
                                <a:lnTo>
                                  <a:pt x="1000632" y="1222548"/>
                                </a:lnTo>
                                <a:lnTo>
                                  <a:pt x="1000632" y="1215249"/>
                                </a:lnTo>
                                <a:lnTo>
                                  <a:pt x="1000632" y="1208903"/>
                                </a:lnTo>
                                <a:lnTo>
                                  <a:pt x="1000314" y="1203191"/>
                                </a:lnTo>
                                <a:lnTo>
                                  <a:pt x="999679" y="1197479"/>
                                </a:lnTo>
                                <a:lnTo>
                                  <a:pt x="998727" y="1191767"/>
                                </a:lnTo>
                                <a:lnTo>
                                  <a:pt x="997456" y="1186055"/>
                                </a:lnTo>
                                <a:lnTo>
                                  <a:pt x="996186" y="1180661"/>
                                </a:lnTo>
                                <a:lnTo>
                                  <a:pt x="994598" y="1175266"/>
                                </a:lnTo>
                                <a:lnTo>
                                  <a:pt x="992375" y="1169872"/>
                                </a:lnTo>
                                <a:lnTo>
                                  <a:pt x="990152" y="1164794"/>
                                </a:lnTo>
                                <a:lnTo>
                                  <a:pt x="987929" y="1159400"/>
                                </a:lnTo>
                                <a:lnTo>
                                  <a:pt x="985389" y="1154640"/>
                                </a:lnTo>
                                <a:lnTo>
                                  <a:pt x="982849" y="1149563"/>
                                </a:lnTo>
                                <a:lnTo>
                                  <a:pt x="979355" y="1144803"/>
                                </a:lnTo>
                                <a:lnTo>
                                  <a:pt x="976497" y="1139725"/>
                                </a:lnTo>
                                <a:lnTo>
                                  <a:pt x="973004" y="1135283"/>
                                </a:lnTo>
                                <a:lnTo>
                                  <a:pt x="969829" y="1130840"/>
                                </a:lnTo>
                                <a:lnTo>
                                  <a:pt x="987612" y="1126398"/>
                                </a:lnTo>
                                <a:lnTo>
                                  <a:pt x="1005713" y="1121320"/>
                                </a:lnTo>
                                <a:lnTo>
                                  <a:pt x="1023496" y="1115609"/>
                                </a:lnTo>
                                <a:lnTo>
                                  <a:pt x="1041280" y="1109262"/>
                                </a:lnTo>
                                <a:lnTo>
                                  <a:pt x="1058428" y="1101963"/>
                                </a:lnTo>
                                <a:lnTo>
                                  <a:pt x="1075576" y="1094665"/>
                                </a:lnTo>
                                <a:lnTo>
                                  <a:pt x="1092089" y="1086097"/>
                                </a:lnTo>
                                <a:lnTo>
                                  <a:pt x="1108602" y="1076895"/>
                                </a:lnTo>
                                <a:lnTo>
                                  <a:pt x="1124480" y="1067375"/>
                                </a:lnTo>
                                <a:lnTo>
                                  <a:pt x="1140041" y="1056903"/>
                                </a:lnTo>
                                <a:lnTo>
                                  <a:pt x="1155601" y="1046114"/>
                                </a:lnTo>
                                <a:lnTo>
                                  <a:pt x="1170209" y="1034690"/>
                                </a:lnTo>
                                <a:lnTo>
                                  <a:pt x="1184817" y="1022632"/>
                                </a:lnTo>
                                <a:lnTo>
                                  <a:pt x="1198472" y="1009938"/>
                                </a:lnTo>
                                <a:lnTo>
                                  <a:pt x="1211809" y="996928"/>
                                </a:lnTo>
                                <a:lnTo>
                                  <a:pt x="1225147" y="983283"/>
                                </a:lnTo>
                                <a:lnTo>
                                  <a:pt x="1228640" y="979792"/>
                                </a:lnTo>
                                <a:lnTo>
                                  <a:pt x="1232451" y="982966"/>
                                </a:lnTo>
                                <a:lnTo>
                                  <a:pt x="1257220" y="1002005"/>
                                </a:lnTo>
                                <a:lnTo>
                                  <a:pt x="1281037" y="1021680"/>
                                </a:lnTo>
                                <a:lnTo>
                                  <a:pt x="1304537" y="1041989"/>
                                </a:lnTo>
                                <a:lnTo>
                                  <a:pt x="1316604" y="1052143"/>
                                </a:lnTo>
                                <a:lnTo>
                                  <a:pt x="1327719" y="1062615"/>
                                </a:lnTo>
                                <a:lnTo>
                                  <a:pt x="1338833" y="1073404"/>
                                </a:lnTo>
                                <a:lnTo>
                                  <a:pt x="1349948" y="1084193"/>
                                </a:lnTo>
                                <a:lnTo>
                                  <a:pt x="1361062" y="1094982"/>
                                </a:lnTo>
                                <a:lnTo>
                                  <a:pt x="1371860" y="1105771"/>
                                </a:lnTo>
                                <a:lnTo>
                                  <a:pt x="1382339" y="1116561"/>
                                </a:lnTo>
                                <a:lnTo>
                                  <a:pt x="1392818" y="1127984"/>
                                </a:lnTo>
                                <a:lnTo>
                                  <a:pt x="1403298" y="1139408"/>
                                </a:lnTo>
                                <a:lnTo>
                                  <a:pt x="1413460" y="1150832"/>
                                </a:lnTo>
                                <a:lnTo>
                                  <a:pt x="1423304" y="1162573"/>
                                </a:lnTo>
                                <a:lnTo>
                                  <a:pt x="1433149" y="1174314"/>
                                </a:lnTo>
                                <a:lnTo>
                                  <a:pt x="1442675" y="1186373"/>
                                </a:lnTo>
                                <a:lnTo>
                                  <a:pt x="1452202" y="1198748"/>
                                </a:lnTo>
                                <a:lnTo>
                                  <a:pt x="1461411" y="1210807"/>
                                </a:lnTo>
                                <a:lnTo>
                                  <a:pt x="1470621" y="1223183"/>
                                </a:lnTo>
                                <a:lnTo>
                                  <a:pt x="1479830" y="1235876"/>
                                </a:lnTo>
                                <a:lnTo>
                                  <a:pt x="1488404" y="1248569"/>
                                </a:lnTo>
                                <a:lnTo>
                                  <a:pt x="1496978" y="1261262"/>
                                </a:lnTo>
                                <a:lnTo>
                                  <a:pt x="1505552" y="1274272"/>
                                </a:lnTo>
                                <a:lnTo>
                                  <a:pt x="1513809" y="1287600"/>
                                </a:lnTo>
                                <a:lnTo>
                                  <a:pt x="1521748" y="1300611"/>
                                </a:lnTo>
                                <a:lnTo>
                                  <a:pt x="1529687" y="1314573"/>
                                </a:lnTo>
                                <a:lnTo>
                                  <a:pt x="1537308" y="1328218"/>
                                </a:lnTo>
                                <a:lnTo>
                                  <a:pt x="1544930" y="1341863"/>
                                </a:lnTo>
                                <a:lnTo>
                                  <a:pt x="1552234" y="1355826"/>
                                </a:lnTo>
                                <a:lnTo>
                                  <a:pt x="1559537" y="1369788"/>
                                </a:lnTo>
                                <a:lnTo>
                                  <a:pt x="1566206" y="1384385"/>
                                </a:lnTo>
                                <a:lnTo>
                                  <a:pt x="1573193" y="1398982"/>
                                </a:lnTo>
                                <a:lnTo>
                                  <a:pt x="1579544" y="1413579"/>
                                </a:lnTo>
                                <a:lnTo>
                                  <a:pt x="1586213" y="1428176"/>
                                </a:lnTo>
                                <a:lnTo>
                                  <a:pt x="1592246" y="1443725"/>
                                </a:lnTo>
                                <a:lnTo>
                                  <a:pt x="1598280" y="1458640"/>
                                </a:lnTo>
                                <a:lnTo>
                                  <a:pt x="1603996" y="1473871"/>
                                </a:lnTo>
                                <a:lnTo>
                                  <a:pt x="1609712" y="1489738"/>
                                </a:lnTo>
                                <a:lnTo>
                                  <a:pt x="1614793" y="1505287"/>
                                </a:lnTo>
                                <a:lnTo>
                                  <a:pt x="1620191" y="1521153"/>
                                </a:lnTo>
                                <a:lnTo>
                                  <a:pt x="1624955" y="1537337"/>
                                </a:lnTo>
                                <a:lnTo>
                                  <a:pt x="1630036" y="1553521"/>
                                </a:lnTo>
                                <a:lnTo>
                                  <a:pt x="1634482" y="1570339"/>
                                </a:lnTo>
                                <a:lnTo>
                                  <a:pt x="1638610" y="1586840"/>
                                </a:lnTo>
                                <a:lnTo>
                                  <a:pt x="1643056" y="1603976"/>
                                </a:lnTo>
                                <a:lnTo>
                                  <a:pt x="1646867" y="1620794"/>
                                </a:lnTo>
                                <a:lnTo>
                                  <a:pt x="1650677" y="1637930"/>
                                </a:lnTo>
                                <a:lnTo>
                                  <a:pt x="1654170" y="1655383"/>
                                </a:lnTo>
                                <a:lnTo>
                                  <a:pt x="1657664" y="1673153"/>
                                </a:lnTo>
                                <a:lnTo>
                                  <a:pt x="1660522" y="1690923"/>
                                </a:lnTo>
                                <a:lnTo>
                                  <a:pt x="1663697" y="1709011"/>
                                </a:lnTo>
                                <a:lnTo>
                                  <a:pt x="1666238" y="1727099"/>
                                </a:lnTo>
                                <a:lnTo>
                                  <a:pt x="1668461" y="1745821"/>
                                </a:lnTo>
                                <a:lnTo>
                                  <a:pt x="1670684" y="1764226"/>
                                </a:lnTo>
                                <a:lnTo>
                                  <a:pt x="1672589" y="1783266"/>
                                </a:lnTo>
                                <a:lnTo>
                                  <a:pt x="1674177" y="1802305"/>
                                </a:lnTo>
                                <a:lnTo>
                                  <a:pt x="1676082" y="1821345"/>
                                </a:lnTo>
                                <a:lnTo>
                                  <a:pt x="1677352" y="1841019"/>
                                </a:lnTo>
                                <a:lnTo>
                                  <a:pt x="1678305" y="1860694"/>
                                </a:lnTo>
                                <a:lnTo>
                                  <a:pt x="1679258" y="1880368"/>
                                </a:lnTo>
                                <a:lnTo>
                                  <a:pt x="1679575" y="1900677"/>
                                </a:lnTo>
                                <a:lnTo>
                                  <a:pt x="1679575" y="1903850"/>
                                </a:lnTo>
                                <a:lnTo>
                                  <a:pt x="1677035" y="1905437"/>
                                </a:lnTo>
                                <a:lnTo>
                                  <a:pt x="1653853" y="1918765"/>
                                </a:lnTo>
                                <a:lnTo>
                                  <a:pt x="1630353" y="1931775"/>
                                </a:lnTo>
                                <a:lnTo>
                                  <a:pt x="1606854" y="1944151"/>
                                </a:lnTo>
                                <a:lnTo>
                                  <a:pt x="1583037" y="1956209"/>
                                </a:lnTo>
                                <a:lnTo>
                                  <a:pt x="1558902" y="1967950"/>
                                </a:lnTo>
                                <a:lnTo>
                                  <a:pt x="1534768" y="1979374"/>
                                </a:lnTo>
                                <a:lnTo>
                                  <a:pt x="1510316" y="1990163"/>
                                </a:lnTo>
                                <a:lnTo>
                                  <a:pt x="1485864" y="2000635"/>
                                </a:lnTo>
                                <a:lnTo>
                                  <a:pt x="1461411" y="2010790"/>
                                </a:lnTo>
                                <a:lnTo>
                                  <a:pt x="1436642" y="2020627"/>
                                </a:lnTo>
                                <a:lnTo>
                                  <a:pt x="1411872" y="2029512"/>
                                </a:lnTo>
                                <a:lnTo>
                                  <a:pt x="1386785" y="2038397"/>
                                </a:lnTo>
                                <a:lnTo>
                                  <a:pt x="1361380" y="2046965"/>
                                </a:lnTo>
                                <a:lnTo>
                                  <a:pt x="1335975" y="2054581"/>
                                </a:lnTo>
                                <a:lnTo>
                                  <a:pt x="1310570" y="2062514"/>
                                </a:lnTo>
                                <a:lnTo>
                                  <a:pt x="1285166" y="2069495"/>
                                </a:lnTo>
                                <a:lnTo>
                                  <a:pt x="1259443" y="2076159"/>
                                </a:lnTo>
                                <a:lnTo>
                                  <a:pt x="1233403" y="2082506"/>
                                </a:lnTo>
                                <a:lnTo>
                                  <a:pt x="1207681" y="2088535"/>
                                </a:lnTo>
                                <a:lnTo>
                                  <a:pt x="1181959" y="2093929"/>
                                </a:lnTo>
                                <a:lnTo>
                                  <a:pt x="1155919" y="2099007"/>
                                </a:lnTo>
                                <a:lnTo>
                                  <a:pt x="1129561" y="2103767"/>
                                </a:lnTo>
                                <a:lnTo>
                                  <a:pt x="1103204" y="2107892"/>
                                </a:lnTo>
                                <a:lnTo>
                                  <a:pt x="1077164" y="2111382"/>
                                </a:lnTo>
                                <a:lnTo>
                                  <a:pt x="1050806" y="2114873"/>
                                </a:lnTo>
                                <a:lnTo>
                                  <a:pt x="1024131" y="2117729"/>
                                </a:lnTo>
                                <a:lnTo>
                                  <a:pt x="997774" y="2119950"/>
                                </a:lnTo>
                                <a:lnTo>
                                  <a:pt x="971099" y="2121854"/>
                                </a:lnTo>
                                <a:lnTo>
                                  <a:pt x="944424" y="2123441"/>
                                </a:lnTo>
                                <a:lnTo>
                                  <a:pt x="917749" y="2125028"/>
                                </a:lnTo>
                                <a:lnTo>
                                  <a:pt x="891074" y="2125662"/>
                                </a:lnTo>
                                <a:lnTo>
                                  <a:pt x="864399" y="2125662"/>
                                </a:lnTo>
                                <a:lnTo>
                                  <a:pt x="835818" y="2125662"/>
                                </a:lnTo>
                                <a:lnTo>
                                  <a:pt x="807238" y="2124710"/>
                                </a:lnTo>
                                <a:lnTo>
                                  <a:pt x="778657" y="2123124"/>
                                </a:lnTo>
                                <a:lnTo>
                                  <a:pt x="750395" y="2121537"/>
                                </a:lnTo>
                                <a:lnTo>
                                  <a:pt x="722132" y="2119316"/>
                                </a:lnTo>
                                <a:lnTo>
                                  <a:pt x="693869" y="2116777"/>
                                </a:lnTo>
                                <a:lnTo>
                                  <a:pt x="665606" y="2113604"/>
                                </a:lnTo>
                                <a:lnTo>
                                  <a:pt x="637661" y="2109478"/>
                                </a:lnTo>
                                <a:lnTo>
                                  <a:pt x="609398" y="2105353"/>
                                </a:lnTo>
                                <a:lnTo>
                                  <a:pt x="581453" y="2100593"/>
                                </a:lnTo>
                                <a:lnTo>
                                  <a:pt x="553825" y="2095199"/>
                                </a:lnTo>
                                <a:lnTo>
                                  <a:pt x="525880" y="2089487"/>
                                </a:lnTo>
                                <a:lnTo>
                                  <a:pt x="498252" y="2083458"/>
                                </a:lnTo>
                                <a:lnTo>
                                  <a:pt x="470624" y="2076476"/>
                                </a:lnTo>
                                <a:lnTo>
                                  <a:pt x="443314" y="2069495"/>
                                </a:lnTo>
                                <a:lnTo>
                                  <a:pt x="416321" y="2061879"/>
                                </a:lnTo>
                                <a:lnTo>
                                  <a:pt x="389011" y="2053629"/>
                                </a:lnTo>
                                <a:lnTo>
                                  <a:pt x="362019" y="2045378"/>
                                </a:lnTo>
                                <a:lnTo>
                                  <a:pt x="335343" y="2036176"/>
                                </a:lnTo>
                                <a:lnTo>
                                  <a:pt x="308668" y="2026656"/>
                                </a:lnTo>
                                <a:lnTo>
                                  <a:pt x="282311" y="2016502"/>
                                </a:lnTo>
                                <a:lnTo>
                                  <a:pt x="255953" y="2006030"/>
                                </a:lnTo>
                                <a:lnTo>
                                  <a:pt x="229913" y="1994923"/>
                                </a:lnTo>
                                <a:lnTo>
                                  <a:pt x="203556" y="1983499"/>
                                </a:lnTo>
                                <a:lnTo>
                                  <a:pt x="177833" y="1971441"/>
                                </a:lnTo>
                                <a:lnTo>
                                  <a:pt x="152429" y="1959065"/>
                                </a:lnTo>
                                <a:lnTo>
                                  <a:pt x="127024" y="1946372"/>
                                </a:lnTo>
                                <a:lnTo>
                                  <a:pt x="101619" y="1933044"/>
                                </a:lnTo>
                                <a:lnTo>
                                  <a:pt x="76532" y="1919399"/>
                                </a:lnTo>
                                <a:lnTo>
                                  <a:pt x="51762" y="1905437"/>
                                </a:lnTo>
                                <a:lnTo>
                                  <a:pt x="27310" y="1890523"/>
                                </a:lnTo>
                                <a:lnTo>
                                  <a:pt x="2858" y="1875291"/>
                                </a:lnTo>
                                <a:lnTo>
                                  <a:pt x="0" y="1888301"/>
                                </a:lnTo>
                                <a:lnTo>
                                  <a:pt x="0" y="1870531"/>
                                </a:lnTo>
                                <a:lnTo>
                                  <a:pt x="952" y="1850222"/>
                                </a:lnTo>
                                <a:lnTo>
                                  <a:pt x="2223" y="1829913"/>
                                </a:lnTo>
                                <a:lnTo>
                                  <a:pt x="3493" y="1809604"/>
                                </a:lnTo>
                                <a:lnTo>
                                  <a:pt x="5398" y="1790247"/>
                                </a:lnTo>
                                <a:lnTo>
                                  <a:pt x="6986" y="1770573"/>
                                </a:lnTo>
                                <a:lnTo>
                                  <a:pt x="9209" y="1750898"/>
                                </a:lnTo>
                                <a:lnTo>
                                  <a:pt x="11749" y="1732176"/>
                                </a:lnTo>
                                <a:lnTo>
                                  <a:pt x="14290" y="1713136"/>
                                </a:lnTo>
                                <a:lnTo>
                                  <a:pt x="17148" y="1694414"/>
                                </a:lnTo>
                                <a:lnTo>
                                  <a:pt x="20006" y="1676009"/>
                                </a:lnTo>
                                <a:lnTo>
                                  <a:pt x="23499" y="1657604"/>
                                </a:lnTo>
                                <a:lnTo>
                                  <a:pt x="26992" y="1639834"/>
                                </a:lnTo>
                                <a:lnTo>
                                  <a:pt x="30486" y="1621746"/>
                                </a:lnTo>
                                <a:lnTo>
                                  <a:pt x="34931" y="1604293"/>
                                </a:lnTo>
                                <a:lnTo>
                                  <a:pt x="38742" y="1586840"/>
                                </a:lnTo>
                                <a:lnTo>
                                  <a:pt x="43188" y="1569704"/>
                                </a:lnTo>
                                <a:lnTo>
                                  <a:pt x="47951" y="1552569"/>
                                </a:lnTo>
                                <a:lnTo>
                                  <a:pt x="52715" y="1536068"/>
                                </a:lnTo>
                                <a:lnTo>
                                  <a:pt x="57796" y="1519249"/>
                                </a:lnTo>
                                <a:lnTo>
                                  <a:pt x="62877" y="1503066"/>
                                </a:lnTo>
                                <a:lnTo>
                                  <a:pt x="68593" y="1486564"/>
                                </a:lnTo>
                                <a:lnTo>
                                  <a:pt x="73991" y="1470698"/>
                                </a:lnTo>
                                <a:lnTo>
                                  <a:pt x="80025" y="1455149"/>
                                </a:lnTo>
                                <a:lnTo>
                                  <a:pt x="86059" y="1439283"/>
                                </a:lnTo>
                                <a:lnTo>
                                  <a:pt x="92410" y="1424051"/>
                                </a:lnTo>
                                <a:lnTo>
                                  <a:pt x="98761" y="1409137"/>
                                </a:lnTo>
                                <a:lnTo>
                                  <a:pt x="105430" y="1393905"/>
                                </a:lnTo>
                                <a:lnTo>
                                  <a:pt x="112098" y="1378990"/>
                                </a:lnTo>
                                <a:lnTo>
                                  <a:pt x="119402" y="1364393"/>
                                </a:lnTo>
                                <a:lnTo>
                                  <a:pt x="126706" y="1350114"/>
                                </a:lnTo>
                                <a:lnTo>
                                  <a:pt x="134010" y="1335834"/>
                                </a:lnTo>
                                <a:lnTo>
                                  <a:pt x="141632" y="1321871"/>
                                </a:lnTo>
                                <a:lnTo>
                                  <a:pt x="149571" y="1307909"/>
                                </a:lnTo>
                                <a:lnTo>
                                  <a:pt x="157510" y="1294264"/>
                                </a:lnTo>
                                <a:lnTo>
                                  <a:pt x="165766" y="1280936"/>
                                </a:lnTo>
                                <a:lnTo>
                                  <a:pt x="174023" y="1267291"/>
                                </a:lnTo>
                                <a:lnTo>
                                  <a:pt x="182597" y="1253963"/>
                                </a:lnTo>
                                <a:lnTo>
                                  <a:pt x="191171" y="1241270"/>
                                </a:lnTo>
                                <a:lnTo>
                                  <a:pt x="200380" y="1228260"/>
                                </a:lnTo>
                                <a:lnTo>
                                  <a:pt x="209589" y="1215884"/>
                                </a:lnTo>
                                <a:lnTo>
                                  <a:pt x="218799" y="1203191"/>
                                </a:lnTo>
                                <a:lnTo>
                                  <a:pt x="228008" y="1191133"/>
                                </a:lnTo>
                                <a:lnTo>
                                  <a:pt x="237852" y="1178757"/>
                                </a:lnTo>
                                <a:lnTo>
                                  <a:pt x="247697" y="1167016"/>
                                </a:lnTo>
                                <a:lnTo>
                                  <a:pt x="257541" y="1155275"/>
                                </a:lnTo>
                                <a:lnTo>
                                  <a:pt x="267703" y="1143533"/>
                                </a:lnTo>
                                <a:lnTo>
                                  <a:pt x="278182" y="1132110"/>
                                </a:lnTo>
                                <a:lnTo>
                                  <a:pt x="288662" y="1120686"/>
                                </a:lnTo>
                                <a:lnTo>
                                  <a:pt x="298824" y="1109579"/>
                                </a:lnTo>
                                <a:lnTo>
                                  <a:pt x="309938" y="1098473"/>
                                </a:lnTo>
                                <a:lnTo>
                                  <a:pt x="320735" y="1087684"/>
                                </a:lnTo>
                                <a:lnTo>
                                  <a:pt x="331850" y="1076895"/>
                                </a:lnTo>
                                <a:lnTo>
                                  <a:pt x="343282" y="1066423"/>
                                </a:lnTo>
                                <a:lnTo>
                                  <a:pt x="354715" y="1055951"/>
                                </a:lnTo>
                                <a:lnTo>
                                  <a:pt x="366147" y="1045797"/>
                                </a:lnTo>
                                <a:lnTo>
                                  <a:pt x="377897" y="1035642"/>
                                </a:lnTo>
                                <a:lnTo>
                                  <a:pt x="389964" y="1025805"/>
                                </a:lnTo>
                                <a:lnTo>
                                  <a:pt x="401714" y="1015968"/>
                                </a:lnTo>
                                <a:lnTo>
                                  <a:pt x="414099" y="1006448"/>
                                </a:lnTo>
                                <a:lnTo>
                                  <a:pt x="426801" y="996928"/>
                                </a:lnTo>
                                <a:lnTo>
                                  <a:pt x="439186" y="987408"/>
                                </a:lnTo>
                                <a:lnTo>
                                  <a:pt x="451571" y="977888"/>
                                </a:lnTo>
                                <a:lnTo>
                                  <a:pt x="477293" y="960118"/>
                                </a:lnTo>
                                <a:lnTo>
                                  <a:pt x="481421" y="957262"/>
                                </a:lnTo>
                                <a:close/>
                                <a:moveTo>
                                  <a:pt x="839471" y="0"/>
                                </a:moveTo>
                                <a:lnTo>
                                  <a:pt x="852171" y="0"/>
                                </a:lnTo>
                                <a:lnTo>
                                  <a:pt x="865506" y="0"/>
                                </a:lnTo>
                                <a:lnTo>
                                  <a:pt x="878206" y="636"/>
                                </a:lnTo>
                                <a:lnTo>
                                  <a:pt x="890906" y="1271"/>
                                </a:lnTo>
                                <a:lnTo>
                                  <a:pt x="903288" y="2542"/>
                                </a:lnTo>
                                <a:lnTo>
                                  <a:pt x="915988" y="3813"/>
                                </a:lnTo>
                                <a:lnTo>
                                  <a:pt x="928371" y="5719"/>
                                </a:lnTo>
                                <a:lnTo>
                                  <a:pt x="940436" y="7943"/>
                                </a:lnTo>
                                <a:lnTo>
                                  <a:pt x="952818" y="10167"/>
                                </a:lnTo>
                                <a:lnTo>
                                  <a:pt x="964883" y="12708"/>
                                </a:lnTo>
                                <a:lnTo>
                                  <a:pt x="976631" y="15568"/>
                                </a:lnTo>
                                <a:lnTo>
                                  <a:pt x="988696" y="19062"/>
                                </a:lnTo>
                                <a:lnTo>
                                  <a:pt x="1000443" y="22239"/>
                                </a:lnTo>
                                <a:lnTo>
                                  <a:pt x="1011873" y="26052"/>
                                </a:lnTo>
                                <a:lnTo>
                                  <a:pt x="1023621" y="30182"/>
                                </a:lnTo>
                                <a:lnTo>
                                  <a:pt x="1034733" y="34630"/>
                                </a:lnTo>
                                <a:lnTo>
                                  <a:pt x="1046163" y="39395"/>
                                </a:lnTo>
                                <a:lnTo>
                                  <a:pt x="1057276" y="44161"/>
                                </a:lnTo>
                                <a:lnTo>
                                  <a:pt x="1068388" y="48926"/>
                                </a:lnTo>
                                <a:lnTo>
                                  <a:pt x="1079183" y="54645"/>
                                </a:lnTo>
                                <a:lnTo>
                                  <a:pt x="1089661" y="60046"/>
                                </a:lnTo>
                                <a:lnTo>
                                  <a:pt x="1100456" y="66082"/>
                                </a:lnTo>
                                <a:lnTo>
                                  <a:pt x="1110616" y="72119"/>
                                </a:lnTo>
                                <a:lnTo>
                                  <a:pt x="1120776" y="78790"/>
                                </a:lnTo>
                                <a:lnTo>
                                  <a:pt x="1130936" y="85462"/>
                                </a:lnTo>
                                <a:lnTo>
                                  <a:pt x="1140461" y="92134"/>
                                </a:lnTo>
                                <a:lnTo>
                                  <a:pt x="1150303" y="99123"/>
                                </a:lnTo>
                                <a:lnTo>
                                  <a:pt x="1159828" y="106430"/>
                                </a:lnTo>
                                <a:lnTo>
                                  <a:pt x="1169353" y="114055"/>
                                </a:lnTo>
                                <a:lnTo>
                                  <a:pt x="1178561" y="121680"/>
                                </a:lnTo>
                                <a:lnTo>
                                  <a:pt x="1187133" y="129623"/>
                                </a:lnTo>
                                <a:lnTo>
                                  <a:pt x="1196023" y="137883"/>
                                </a:lnTo>
                                <a:lnTo>
                                  <a:pt x="1204596" y="146143"/>
                                </a:lnTo>
                                <a:lnTo>
                                  <a:pt x="1213168" y="155039"/>
                                </a:lnTo>
                                <a:lnTo>
                                  <a:pt x="1221106" y="163299"/>
                                </a:lnTo>
                                <a:lnTo>
                                  <a:pt x="1229043" y="172513"/>
                                </a:lnTo>
                                <a:lnTo>
                                  <a:pt x="1236981" y="181726"/>
                                </a:lnTo>
                                <a:lnTo>
                                  <a:pt x="1244283" y="190939"/>
                                </a:lnTo>
                                <a:lnTo>
                                  <a:pt x="1251586" y="200153"/>
                                </a:lnTo>
                                <a:lnTo>
                                  <a:pt x="1258888" y="210001"/>
                                </a:lnTo>
                                <a:lnTo>
                                  <a:pt x="1265556" y="219850"/>
                                </a:lnTo>
                                <a:lnTo>
                                  <a:pt x="1272223" y="230017"/>
                                </a:lnTo>
                                <a:lnTo>
                                  <a:pt x="1278256" y="240183"/>
                                </a:lnTo>
                                <a:lnTo>
                                  <a:pt x="1284606" y="250667"/>
                                </a:lnTo>
                                <a:lnTo>
                                  <a:pt x="1290321" y="261151"/>
                                </a:lnTo>
                                <a:lnTo>
                                  <a:pt x="1296353" y="271953"/>
                                </a:lnTo>
                                <a:lnTo>
                                  <a:pt x="1301433" y="282755"/>
                                </a:lnTo>
                                <a:lnTo>
                                  <a:pt x="1306831" y="293239"/>
                                </a:lnTo>
                                <a:lnTo>
                                  <a:pt x="1311593" y="304359"/>
                                </a:lnTo>
                                <a:lnTo>
                                  <a:pt x="1316356" y="315796"/>
                                </a:lnTo>
                                <a:lnTo>
                                  <a:pt x="1320483" y="327234"/>
                                </a:lnTo>
                                <a:lnTo>
                                  <a:pt x="1324293" y="338671"/>
                                </a:lnTo>
                                <a:lnTo>
                                  <a:pt x="1328421" y="350426"/>
                                </a:lnTo>
                                <a:lnTo>
                                  <a:pt x="1331913" y="362181"/>
                                </a:lnTo>
                                <a:lnTo>
                                  <a:pt x="1335088" y="373936"/>
                                </a:lnTo>
                                <a:lnTo>
                                  <a:pt x="1337946" y="386009"/>
                                </a:lnTo>
                                <a:lnTo>
                                  <a:pt x="1340803" y="398081"/>
                                </a:lnTo>
                                <a:lnTo>
                                  <a:pt x="1343026" y="410472"/>
                                </a:lnTo>
                                <a:lnTo>
                                  <a:pt x="1344931" y="422862"/>
                                </a:lnTo>
                                <a:lnTo>
                                  <a:pt x="1346518" y="435252"/>
                                </a:lnTo>
                                <a:lnTo>
                                  <a:pt x="1348106" y="447643"/>
                                </a:lnTo>
                                <a:lnTo>
                                  <a:pt x="1349058" y="460033"/>
                                </a:lnTo>
                                <a:lnTo>
                                  <a:pt x="1350011" y="472741"/>
                                </a:lnTo>
                                <a:lnTo>
                                  <a:pt x="1350646" y="485449"/>
                                </a:lnTo>
                                <a:lnTo>
                                  <a:pt x="1350963" y="498475"/>
                                </a:lnTo>
                                <a:lnTo>
                                  <a:pt x="1350646" y="513407"/>
                                </a:lnTo>
                                <a:lnTo>
                                  <a:pt x="1349693" y="528975"/>
                                </a:lnTo>
                                <a:lnTo>
                                  <a:pt x="1348423" y="543907"/>
                                </a:lnTo>
                                <a:lnTo>
                                  <a:pt x="1347153" y="558521"/>
                                </a:lnTo>
                                <a:lnTo>
                                  <a:pt x="1345248" y="573453"/>
                                </a:lnTo>
                                <a:lnTo>
                                  <a:pt x="1342708" y="588067"/>
                                </a:lnTo>
                                <a:lnTo>
                                  <a:pt x="1339851" y="602682"/>
                                </a:lnTo>
                                <a:lnTo>
                                  <a:pt x="1336358" y="616660"/>
                                </a:lnTo>
                                <a:lnTo>
                                  <a:pt x="1332866" y="631275"/>
                                </a:lnTo>
                                <a:lnTo>
                                  <a:pt x="1328738" y="645254"/>
                                </a:lnTo>
                                <a:lnTo>
                                  <a:pt x="1324293" y="658915"/>
                                </a:lnTo>
                                <a:lnTo>
                                  <a:pt x="1319531" y="672576"/>
                                </a:lnTo>
                                <a:lnTo>
                                  <a:pt x="1314133" y="685920"/>
                                </a:lnTo>
                                <a:lnTo>
                                  <a:pt x="1308418" y="699263"/>
                                </a:lnTo>
                                <a:lnTo>
                                  <a:pt x="1302386" y="712607"/>
                                </a:lnTo>
                                <a:lnTo>
                                  <a:pt x="1296353" y="725315"/>
                                </a:lnTo>
                                <a:lnTo>
                                  <a:pt x="1289368" y="738023"/>
                                </a:lnTo>
                                <a:lnTo>
                                  <a:pt x="1282383" y="750413"/>
                                </a:lnTo>
                                <a:lnTo>
                                  <a:pt x="1275081" y="762486"/>
                                </a:lnTo>
                                <a:lnTo>
                                  <a:pt x="1267143" y="774559"/>
                                </a:lnTo>
                                <a:lnTo>
                                  <a:pt x="1259206" y="786313"/>
                                </a:lnTo>
                                <a:lnTo>
                                  <a:pt x="1250633" y="797751"/>
                                </a:lnTo>
                                <a:lnTo>
                                  <a:pt x="1242061" y="809188"/>
                                </a:lnTo>
                                <a:lnTo>
                                  <a:pt x="1232853" y="819990"/>
                                </a:lnTo>
                                <a:lnTo>
                                  <a:pt x="1223963" y="830792"/>
                                </a:lnTo>
                                <a:lnTo>
                                  <a:pt x="1214121" y="841276"/>
                                </a:lnTo>
                                <a:lnTo>
                                  <a:pt x="1204278" y="851442"/>
                                </a:lnTo>
                                <a:lnTo>
                                  <a:pt x="1193801" y="860974"/>
                                </a:lnTo>
                                <a:lnTo>
                                  <a:pt x="1183323" y="870822"/>
                                </a:lnTo>
                                <a:lnTo>
                                  <a:pt x="1172528" y="880036"/>
                                </a:lnTo>
                                <a:lnTo>
                                  <a:pt x="1161733" y="889249"/>
                                </a:lnTo>
                                <a:lnTo>
                                  <a:pt x="1150303" y="897827"/>
                                </a:lnTo>
                                <a:lnTo>
                                  <a:pt x="1134746" y="909264"/>
                                </a:lnTo>
                                <a:lnTo>
                                  <a:pt x="1118236" y="920066"/>
                                </a:lnTo>
                                <a:lnTo>
                                  <a:pt x="1101408" y="929915"/>
                                </a:lnTo>
                                <a:lnTo>
                                  <a:pt x="1084581" y="939446"/>
                                </a:lnTo>
                                <a:lnTo>
                                  <a:pt x="1066801" y="948342"/>
                                </a:lnTo>
                                <a:lnTo>
                                  <a:pt x="1048703" y="956602"/>
                                </a:lnTo>
                                <a:lnTo>
                                  <a:pt x="1040131" y="960414"/>
                                </a:lnTo>
                                <a:lnTo>
                                  <a:pt x="1030606" y="963909"/>
                                </a:lnTo>
                                <a:lnTo>
                                  <a:pt x="1021398" y="967722"/>
                                </a:lnTo>
                                <a:lnTo>
                                  <a:pt x="1011873" y="970899"/>
                                </a:lnTo>
                                <a:lnTo>
                                  <a:pt x="1002348" y="973758"/>
                                </a:lnTo>
                                <a:lnTo>
                                  <a:pt x="993141" y="976617"/>
                                </a:lnTo>
                                <a:lnTo>
                                  <a:pt x="983616" y="979794"/>
                                </a:lnTo>
                                <a:lnTo>
                                  <a:pt x="973773" y="982018"/>
                                </a:lnTo>
                                <a:lnTo>
                                  <a:pt x="963931" y="984560"/>
                                </a:lnTo>
                                <a:lnTo>
                                  <a:pt x="954088" y="986466"/>
                                </a:lnTo>
                                <a:lnTo>
                                  <a:pt x="944246" y="988372"/>
                                </a:lnTo>
                                <a:lnTo>
                                  <a:pt x="934403" y="990596"/>
                                </a:lnTo>
                                <a:lnTo>
                                  <a:pt x="924561" y="991867"/>
                                </a:lnTo>
                                <a:lnTo>
                                  <a:pt x="914401" y="993455"/>
                                </a:lnTo>
                                <a:lnTo>
                                  <a:pt x="904241" y="994409"/>
                                </a:lnTo>
                                <a:lnTo>
                                  <a:pt x="893763" y="995362"/>
                                </a:lnTo>
                                <a:lnTo>
                                  <a:pt x="883603" y="995997"/>
                                </a:lnTo>
                                <a:lnTo>
                                  <a:pt x="873126" y="996632"/>
                                </a:lnTo>
                                <a:lnTo>
                                  <a:pt x="862648" y="996950"/>
                                </a:lnTo>
                                <a:lnTo>
                                  <a:pt x="852171" y="996950"/>
                                </a:lnTo>
                                <a:lnTo>
                                  <a:pt x="840423" y="996950"/>
                                </a:lnTo>
                                <a:lnTo>
                                  <a:pt x="828358" y="996315"/>
                                </a:lnTo>
                                <a:lnTo>
                                  <a:pt x="816293" y="995679"/>
                                </a:lnTo>
                                <a:lnTo>
                                  <a:pt x="804546" y="994726"/>
                                </a:lnTo>
                                <a:lnTo>
                                  <a:pt x="792798" y="993455"/>
                                </a:lnTo>
                                <a:lnTo>
                                  <a:pt x="781368" y="992185"/>
                                </a:lnTo>
                                <a:lnTo>
                                  <a:pt x="769621" y="990278"/>
                                </a:lnTo>
                                <a:lnTo>
                                  <a:pt x="758191" y="988054"/>
                                </a:lnTo>
                                <a:lnTo>
                                  <a:pt x="746761" y="985831"/>
                                </a:lnTo>
                                <a:lnTo>
                                  <a:pt x="735331" y="983289"/>
                                </a:lnTo>
                                <a:lnTo>
                                  <a:pt x="724218" y="980430"/>
                                </a:lnTo>
                                <a:lnTo>
                                  <a:pt x="713106" y="977253"/>
                                </a:lnTo>
                                <a:lnTo>
                                  <a:pt x="702311" y="973758"/>
                                </a:lnTo>
                                <a:lnTo>
                                  <a:pt x="691198" y="970263"/>
                                </a:lnTo>
                                <a:lnTo>
                                  <a:pt x="680721" y="966768"/>
                                </a:lnTo>
                                <a:lnTo>
                                  <a:pt x="670243" y="962321"/>
                                </a:lnTo>
                                <a:lnTo>
                                  <a:pt x="659448" y="958190"/>
                                </a:lnTo>
                                <a:lnTo>
                                  <a:pt x="648971" y="953425"/>
                                </a:lnTo>
                                <a:lnTo>
                                  <a:pt x="638811" y="948659"/>
                                </a:lnTo>
                                <a:lnTo>
                                  <a:pt x="628651" y="943894"/>
                                </a:lnTo>
                                <a:lnTo>
                                  <a:pt x="618491" y="938493"/>
                                </a:lnTo>
                                <a:lnTo>
                                  <a:pt x="608648" y="933410"/>
                                </a:lnTo>
                                <a:lnTo>
                                  <a:pt x="599123" y="927373"/>
                                </a:lnTo>
                                <a:lnTo>
                                  <a:pt x="589281" y="921655"/>
                                </a:lnTo>
                                <a:lnTo>
                                  <a:pt x="579756" y="915618"/>
                                </a:lnTo>
                                <a:lnTo>
                                  <a:pt x="570548" y="909264"/>
                                </a:lnTo>
                                <a:lnTo>
                                  <a:pt x="561023" y="902910"/>
                                </a:lnTo>
                                <a:lnTo>
                                  <a:pt x="552133" y="895921"/>
                                </a:lnTo>
                                <a:lnTo>
                                  <a:pt x="543561" y="889249"/>
                                </a:lnTo>
                                <a:lnTo>
                                  <a:pt x="534671" y="881942"/>
                                </a:lnTo>
                                <a:lnTo>
                                  <a:pt x="526098" y="874952"/>
                                </a:lnTo>
                                <a:lnTo>
                                  <a:pt x="517526" y="867328"/>
                                </a:lnTo>
                                <a:lnTo>
                                  <a:pt x="508318" y="858750"/>
                                </a:lnTo>
                                <a:lnTo>
                                  <a:pt x="499428" y="849854"/>
                                </a:lnTo>
                                <a:lnTo>
                                  <a:pt x="490538" y="840958"/>
                                </a:lnTo>
                                <a:lnTo>
                                  <a:pt x="481648" y="831427"/>
                                </a:lnTo>
                                <a:lnTo>
                                  <a:pt x="473711" y="821896"/>
                                </a:lnTo>
                                <a:lnTo>
                                  <a:pt x="465456" y="812047"/>
                                </a:lnTo>
                                <a:lnTo>
                                  <a:pt x="457518" y="801881"/>
                                </a:lnTo>
                                <a:lnTo>
                                  <a:pt x="449898" y="791714"/>
                                </a:lnTo>
                                <a:lnTo>
                                  <a:pt x="442596" y="781548"/>
                                </a:lnTo>
                                <a:lnTo>
                                  <a:pt x="435293" y="770746"/>
                                </a:lnTo>
                                <a:lnTo>
                                  <a:pt x="428626" y="759944"/>
                                </a:lnTo>
                                <a:lnTo>
                                  <a:pt x="421958" y="749142"/>
                                </a:lnTo>
                                <a:lnTo>
                                  <a:pt x="415608" y="738023"/>
                                </a:lnTo>
                                <a:lnTo>
                                  <a:pt x="409576" y="726585"/>
                                </a:lnTo>
                                <a:lnTo>
                                  <a:pt x="403861" y="715148"/>
                                </a:lnTo>
                                <a:lnTo>
                                  <a:pt x="398463" y="703393"/>
                                </a:lnTo>
                                <a:lnTo>
                                  <a:pt x="393383" y="691638"/>
                                </a:lnTo>
                                <a:lnTo>
                                  <a:pt x="388303" y="679566"/>
                                </a:lnTo>
                                <a:lnTo>
                                  <a:pt x="383858" y="667493"/>
                                </a:lnTo>
                                <a:lnTo>
                                  <a:pt x="379731" y="655420"/>
                                </a:lnTo>
                                <a:lnTo>
                                  <a:pt x="375603" y="643030"/>
                                </a:lnTo>
                                <a:lnTo>
                                  <a:pt x="372111" y="630322"/>
                                </a:lnTo>
                                <a:lnTo>
                                  <a:pt x="368936" y="617614"/>
                                </a:lnTo>
                                <a:lnTo>
                                  <a:pt x="365443" y="604588"/>
                                </a:lnTo>
                                <a:lnTo>
                                  <a:pt x="362903" y="591880"/>
                                </a:lnTo>
                                <a:lnTo>
                                  <a:pt x="360681" y="578854"/>
                                </a:lnTo>
                                <a:lnTo>
                                  <a:pt x="358776" y="565828"/>
                                </a:lnTo>
                                <a:lnTo>
                                  <a:pt x="357188" y="552485"/>
                                </a:lnTo>
                                <a:lnTo>
                                  <a:pt x="355601" y="539141"/>
                                </a:lnTo>
                                <a:lnTo>
                                  <a:pt x="354648" y="525480"/>
                                </a:lnTo>
                                <a:lnTo>
                                  <a:pt x="354331" y="511819"/>
                                </a:lnTo>
                                <a:lnTo>
                                  <a:pt x="354013" y="498475"/>
                                </a:lnTo>
                                <a:lnTo>
                                  <a:pt x="354331" y="485449"/>
                                </a:lnTo>
                                <a:lnTo>
                                  <a:pt x="354648" y="472741"/>
                                </a:lnTo>
                                <a:lnTo>
                                  <a:pt x="355601" y="460033"/>
                                </a:lnTo>
                                <a:lnTo>
                                  <a:pt x="356871" y="447643"/>
                                </a:lnTo>
                                <a:lnTo>
                                  <a:pt x="358141" y="434935"/>
                                </a:lnTo>
                                <a:lnTo>
                                  <a:pt x="360046" y="422544"/>
                                </a:lnTo>
                                <a:lnTo>
                                  <a:pt x="361951" y="410472"/>
                                </a:lnTo>
                                <a:lnTo>
                                  <a:pt x="364173" y="397763"/>
                                </a:lnTo>
                                <a:lnTo>
                                  <a:pt x="366713" y="385691"/>
                                </a:lnTo>
                                <a:lnTo>
                                  <a:pt x="369888" y="373936"/>
                                </a:lnTo>
                                <a:lnTo>
                                  <a:pt x="373063" y="361863"/>
                                </a:lnTo>
                                <a:lnTo>
                                  <a:pt x="376556" y="350108"/>
                                </a:lnTo>
                                <a:lnTo>
                                  <a:pt x="380683" y="338671"/>
                                </a:lnTo>
                                <a:lnTo>
                                  <a:pt x="384493" y="326916"/>
                                </a:lnTo>
                                <a:lnTo>
                                  <a:pt x="388621" y="315796"/>
                                </a:lnTo>
                                <a:lnTo>
                                  <a:pt x="393383" y="304359"/>
                                </a:lnTo>
                                <a:lnTo>
                                  <a:pt x="398146" y="293239"/>
                                </a:lnTo>
                                <a:lnTo>
                                  <a:pt x="403543" y="282755"/>
                                </a:lnTo>
                                <a:lnTo>
                                  <a:pt x="408623" y="271636"/>
                                </a:lnTo>
                                <a:lnTo>
                                  <a:pt x="414656" y="261151"/>
                                </a:lnTo>
                                <a:lnTo>
                                  <a:pt x="420371" y="250667"/>
                                </a:lnTo>
                                <a:lnTo>
                                  <a:pt x="426721" y="240183"/>
                                </a:lnTo>
                                <a:lnTo>
                                  <a:pt x="432753" y="230017"/>
                                </a:lnTo>
                                <a:lnTo>
                                  <a:pt x="439421" y="219850"/>
                                </a:lnTo>
                                <a:lnTo>
                                  <a:pt x="446088" y="210001"/>
                                </a:lnTo>
                                <a:lnTo>
                                  <a:pt x="453391" y="200153"/>
                                </a:lnTo>
                                <a:lnTo>
                                  <a:pt x="460693" y="190939"/>
                                </a:lnTo>
                                <a:lnTo>
                                  <a:pt x="467996" y="181408"/>
                                </a:lnTo>
                                <a:lnTo>
                                  <a:pt x="475933" y="172195"/>
                                </a:lnTo>
                                <a:lnTo>
                                  <a:pt x="483871" y="163299"/>
                                </a:lnTo>
                                <a:lnTo>
                                  <a:pt x="491808" y="154403"/>
                                </a:lnTo>
                                <a:lnTo>
                                  <a:pt x="500381" y="146143"/>
                                </a:lnTo>
                                <a:lnTo>
                                  <a:pt x="508953" y="137565"/>
                                </a:lnTo>
                                <a:lnTo>
                                  <a:pt x="517526" y="129305"/>
                                </a:lnTo>
                                <a:lnTo>
                                  <a:pt x="526416" y="121680"/>
                                </a:lnTo>
                                <a:lnTo>
                                  <a:pt x="535623" y="113738"/>
                                </a:lnTo>
                                <a:lnTo>
                                  <a:pt x="545148" y="106113"/>
                                </a:lnTo>
                                <a:lnTo>
                                  <a:pt x="554673" y="99123"/>
                                </a:lnTo>
                                <a:lnTo>
                                  <a:pt x="564516" y="92134"/>
                                </a:lnTo>
                                <a:lnTo>
                                  <a:pt x="574041" y="85462"/>
                                </a:lnTo>
                                <a:lnTo>
                                  <a:pt x="584201" y="78473"/>
                                </a:lnTo>
                                <a:lnTo>
                                  <a:pt x="594361" y="72119"/>
                                </a:lnTo>
                                <a:lnTo>
                                  <a:pt x="604838" y="66082"/>
                                </a:lnTo>
                                <a:lnTo>
                                  <a:pt x="615316" y="60046"/>
                                </a:lnTo>
                                <a:lnTo>
                                  <a:pt x="625793" y="54645"/>
                                </a:lnTo>
                                <a:lnTo>
                                  <a:pt x="636906" y="48926"/>
                                </a:lnTo>
                                <a:lnTo>
                                  <a:pt x="647701" y="44161"/>
                                </a:lnTo>
                                <a:lnTo>
                                  <a:pt x="658813" y="39395"/>
                                </a:lnTo>
                                <a:lnTo>
                                  <a:pt x="670243" y="34630"/>
                                </a:lnTo>
                                <a:lnTo>
                                  <a:pt x="681356" y="30182"/>
                                </a:lnTo>
                                <a:lnTo>
                                  <a:pt x="693103" y="26052"/>
                                </a:lnTo>
                                <a:lnTo>
                                  <a:pt x="704533" y="22239"/>
                                </a:lnTo>
                                <a:lnTo>
                                  <a:pt x="716281" y="19062"/>
                                </a:lnTo>
                                <a:lnTo>
                                  <a:pt x="728346" y="15568"/>
                                </a:lnTo>
                                <a:lnTo>
                                  <a:pt x="740093" y="12708"/>
                                </a:lnTo>
                                <a:lnTo>
                                  <a:pt x="752158" y="10167"/>
                                </a:lnTo>
                                <a:lnTo>
                                  <a:pt x="764541" y="7625"/>
                                </a:lnTo>
                                <a:lnTo>
                                  <a:pt x="776606" y="5719"/>
                                </a:lnTo>
                                <a:lnTo>
                                  <a:pt x="788988" y="3813"/>
                                </a:lnTo>
                                <a:lnTo>
                                  <a:pt x="801688" y="2542"/>
                                </a:lnTo>
                                <a:lnTo>
                                  <a:pt x="814071" y="1271"/>
                                </a:lnTo>
                                <a:lnTo>
                                  <a:pt x="826771" y="636"/>
                                </a:lnTo>
                                <a:lnTo>
                                  <a:pt x="839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86" o:spid="_x0000_s1026" o:spt="203" style="position:absolute;left:0pt;margin-left:75.6pt;margin-top:13.9pt;height:30.3pt;width:30.3pt;z-index:251677696;mso-width-relative:page;mso-height-relative:page;" coordorigin="11310,13290" coordsize="542,542" o:gfxdata="UEsDBAoAAAAAAIdO4kAAAAAAAAAAAAAAAAAEAAAAZHJzL1BLAwQUAAAACACHTuJAKFDG59gAAAAJ&#10;AQAADwAAAGRycy9kb3ducmV2LnhtbE2PTUvDQBCG74L/YRnBm91stBrSbIoU9VSEtoL0Ns1Ok9Ds&#10;bshuk/bfO570Ni/z8H4Uy4vtxEhDaL3ToGYJCHKVN62rNXzt3h8yECGiM9h5RxquFGBZ3t4UmBs/&#10;uQ2N21gLNnEhRw1NjH0uZagashhmvifHv6MfLEaWQy3NgBOb206mSfIsLbaOExrsadVQddqerYaP&#10;CafXR/U2rk/H1XW/m39+rxVpfX+nkgWISJf4B8Nvfa4OJXc6+LMzQXSs5yplVEP6whMYSJXi46Ah&#10;y55AloX8v6D8AVBLAwQUAAAACACHTuJAYMmu8zccAABUdwAADgAAAGRycy9lMm9Eb2MueG1svZ3N&#10;biRHcsfvBvwOBO/WVFZWZVURGi0MydLBC+8CWp+NFqdnSJhkt7s5H/LZMHz0A/joq5/Az7P2a/gX&#10;mRHVnF1NRGFtWAcVOYzKjoyMjI9/RGZ//atPjw9XH/an8/3h6fV1+qq7vto/3R7e3D+9e339t7/7&#10;/i/m66vz8+7pze7h8LR/ff3z/nz9q2/+/M++/ni82feHu8PDm/3pikGezjcfj6+v756fjzevXp1v&#10;7/aPu/NXh+P+iT++PZwed8/8enr36s1p95HRHx9e9V1XXn08nN4cT4fb/fnMv37X/nj9TR3/7dv9&#10;7fNv3r4975+vHl5fw9tz/f+p/v8n+f+rb77e3bw77Y5397fKxu5P4OJxd//Eh65Dfbd73l29P93/&#10;0VCP97enw/nw9vmr28Pjq8Pbt/e3+zoHZpO6P5jND6fD+2Ody7ubj++Oq5gQ7R/I6U8e9vZvPvz2&#10;dHX/5vX1mK6vnnaPrNF//+c//f5f/+VqmYuI5+Px3Q1UP5yOPx5/e9J/eNd+kxl/ent6lCdzufpU&#10;BfvzKtj9p+erW/4xz8OcEP8tf9Kfq+Bv71gdeSulLH/nzyn3iy7L7d1f6fvj0LeX5QfefGUf+0q4&#10;W5n5eESJzhc5nf93cvrxbnfcV/GfRQIqp2ExOf3Xv//H7//tn5HT1ORUqVYhnW/OyOsXJPSLczVJ&#10;fXGmu5vj6fz8w/7weCU/vL7ePzzcH8/C3+5m9+HX5+cmF6OSfz4fHu7ffH//8FB/Ob376duH09WH&#10;HVshz/nb/J2K8jOyh6erj6xCP3VdHfrpIAO0sR+eEL0Iuc1Mfvrp8OZnBIMFgKW7w+kfr68+spte&#10;X5//4f3utL++2j3d8s+vr5+vr94fT/fv7qBL9YN1tUTD/h+WbUS9mnr/9Y+/+bu2tMxKPpu1lVWr&#10;Qjr++nD79+erp8O3d7und/u/PB8xIS85XonlzS+u8DBm1ea81F20u7EV7kWB6kZI42e6vLu5fd9W&#10;+OWSYlLetMVlme/sp9tPT/wodPyEjLEIbbmOh3PdT2M3JfYMG6qfxrFb9JOgdl5aWHbstby0lKGr&#10;as1W81+alw5DIS9lfihtbcOXyjiO7aU+52HeyN4wTO2lPC/jpjn1U57gSdgblnHK214qfembIHIe&#10;S7ODkSD6Mk6ytCKItGz/pDypILpShqor4SdNae7bnPpl7MqwRXrY12lun4RMSjE76i5uHmCp2WVR&#10;oyVv+qSpL7MKokt52zrlZeyXNqecuz5vUqMhDWluGy2XXt5vdsqd09DP86iLu8yp36QRQ14y27Wq&#10;UZ5mlGPLJw0j028vzWnqN0lv6Iup0ZiGvtv0Ui5zhlLYG/OScnWgkRrlriy42vrSOKZtO7cfMtrT&#10;Xip9N2xiL01lmpo1Qok6dHeD9FLqxtK2+4g5HTa9NEyoQeOuR3qb3mkiGJZhyps2xTCOQ/2IgaCG&#10;qGnLXIYOd1q1pyu41i3v9LO9w+qWbe8MpU9mIUeMxJbPQXUW3Q4dRnmTBVpQTLMlS49Z2SIDFNts&#10;CUq60RIPOIo2I0S9Sdn6aZiVuSVtND5dl9Ud9X3pttnTvk+L6kEiEdkigpwXeKt6UPLYbxJbHtOE&#10;JxbdwedN23gb5w4LKu8kDGSLQEJzME69blJEXaZNip0HjJV+0swW2iaGntSiTYlN2vWbtkPuxkH1&#10;tM8TfmmLwHuCIChFED2Whxhwg6L2sq2bESEMkE245aU+Q9o+qbBhN0kvidOzl9ChbQFXWQq7tM2p&#10;I/jawl4aCly1lzIDbJpT6tEjjQfTlDfOqZsnjWjSgjXaZIOWacFYVX0tRFybhLcMXWqrRO44D5tm&#10;JGGZfg5qR8a5YWWJm5h8ZW4aJITa8k7fyyxkQmM3dpvmg7vq9Z3cddtsdyLe1k2RBsk5tvC25MGi&#10;EqzDlld6nKpG3p+JrJkUTUSOu2dJTyS9kB9rFlkmTBaO4o79hzZJ1Cl/fzx82P/uUCmfJVthw4mv&#10;FnFBz6ZTpi50D0+f02N02rZeCutjTBmVPY9t9KXD7LbR8aRrNG9U9jTqqV+aXi0THNueNCp7Nuox&#10;YWiVmsBmtUpGZU+l7jNJQuUEl5HhSydqZPZU8jyZ2FMn8WPAy4jW2egkcKu7tFHtqaMTZ6ozSt3w&#10;wuAbmT2VnAiTTVb3aDfmbrGNYGT2VHJMPHrfyEueZ7PXRmbPRl5wObqirOeAbFzJlJwIo3T0Gd9t&#10;amyj2lNHHxC1JuQdRqk3N2Vk9lRy9JRws/Iu6zT5ci8YH3y5kk/LmiXZqPZso09dMquamLMoRNu1&#10;RmZPJe87YhIdve8i9cVMl8GY6cepmE2wUe2po2dyFBUkacPFjBqZPY2czWbMEMGQfPm8Tz1a2CRD&#10;CLxmCzaqPW2qGUka+UimEYxOSNCsQEqY2RVOsVHtqaNjxUszA5CThvgqNiUko/pOboTy+8wkcv6V&#10;nDX2VWySkNF4n9A234RN3RqSpDTNZKM+MyQZmqNg4YdLkmISsadKpiOysmVa5JdgdPanbY+FjCPi&#10;vTcEJqHLlwzDmLCnMdMP6EnVmb4DXApUjGzSNl+fRgHXXI3sXoyOv12RJ2PCnsZMBjVRZsBaVrDA&#10;yOxp5INgWY13TH0omRH3reRDTmtwb6Pa00af2P9GzopFy7QkhQDF9c58kiuZlMqom68X+xop8JDM&#10;pPZlGfkkf/RJLFeTDEjSCuPbFO2pU2XlFbVLPaq/JiNGZk8jJ6JRo9fPU2yWKEeYii14e9+VAQuU&#10;pPpO5gL06E81T505eUAZdqtPTuTDSlbJYIBl2q4gh7KYX80JqMwfvYCHWDQ+TwMJqDv6zMJoCEGC&#10;303EvR4zBD8dKEVjfsPwC/quoTQxe8g8IQzR4CoaMfYeN0sh4lglCXTpazDmeiKlaSq5zN2aqZhu&#10;2bPp2CKJrk61j5VmmdBDI58lZfN5n/vRbOoGhZfgqlf3wfr2/OxKZua/dW8vpJ0+OcE1YGWTDEB4&#10;YFMX0KBVkGMZceEuMyzragrE8fhmbFmmCcPYmImN5AKkaUGBRNuBCYacD9DRWdbAjOG1uwJK2LiJ&#10;/cfn9LF7+pw+9n5Cny1uBitOKwRuymtPVeJlISVr7BOvDPzsLxVKbNHhIihuQD4NikwQdhTQxID8&#10;ogiExJfSkfFsT+N9GC3XTeh8tL0XLJkFwoUabaSVHcujkikIJtpREzZAyUegCD8GWuZR3EZVmzQC&#10;XkXkddM1cspWQRAPerK6P2AAsD9f7lMZTOdTXqYVhzR529MMH3CEhapxzL8g61UycUbBwhSLUsjL&#10;BIr2NBKFJxiwWBXPuYKHxrQ9G/OJUtIA/tlEmcYSRP2SCQO8Kz254opF2Lj2tPHHGetn9GkJlork&#10;Fjxb+QGWKIFfSLCAGWjjExN1LJwrnyREqscdMVdg6okQRWF0/EKx1N+zJKwog3pN6jNReC6Z1gUH&#10;GIij/H1FdgMwZ/PFh7deEIAmk7s9Vf6kN5TWlH8S5bWEY3T2NPplpkak9B25eqBvPZZM+cF2Uuvw&#10;xS8QniJleLYoEE19T7bepM8mxqQEo+eepLQyL5sssIBE/UR/traIlaqIqzt4ceJVk2Uq6IVLT/A5&#10;rvSkA0FgTMhHhKaWpBuB/n07xeaeJsuPyGiJBgN+gJmy2oZuAksIdA3LYMAg26bmM/58wRqxB9WW&#10;sHcFsvbpqdNrxUuKmUwmoJ/phTAvQTYWpALYblbMbE8PhB7Ml7Sd/KXxz8vDWjqwPWJP3StDYgOa&#10;LRw79Nnnn6BR8pFma0EgouyBdCRpxwT7ntgu4l9q4+bS50IhOuCHwNhsIdoJ3BnQF/oJLCNAI9YG&#10;GJOLPU0+YGEKW7OTKUJE/LBElOarfKgP4PkCfkBNTZ4UpbC2AT0GakUr8KqR7wIzGy3moWoq1T9X&#10;nynAmi3ESVLMDewDW1xkXudLDCFJtD8+Jo1eukYP/BatL8aHAEPpe1pigvUlgVxM/vQToEEBPwKo&#10;qz4LxhzAxgIqrvaQIts0R/yAMxugQ1dkXmtLpmf2VH1DICvmQqAU2p+R6ovlQuxlfg3mO6POaj8l&#10;pYv0c1xIPDWWAbOLAkmKqjTOqP4PY/V8rj4UygAWu9GcMUf2U6IjiyWHmVpfIH+2O5Fz0x/2Airt&#10;y4fVkgSr6ie6ndZ6m62TPXW9qCIsBkuJrgZ4dipsEi3SokuE2sF+KZnYTf3ROHURuMP4oEsqf8Qf&#10;gf2pDBTddX1lLSJ9oFfM6vqUZ7ooh8LDUfLW/Y41l73p68M4EB42+dMWQg9rRD/RUqf07J1wvUhZ&#10;e5UngScJZDA+JXVLpCYq8ZF9K+x3g/rIq4k+o/FnIubGP5m19Pz58sEfEQNU/STHk7JRQE+BX+ON&#10;Ce8exZMUDJOt10xiFcWT0u9j+gnzlJoifiaUvvFPOCbl/YB/3KnGAwRaJcjZKXEuTFjHJ0umGhSM&#10;36rX0kazSHtGZB+02t3oMeeRPk9sWuV/oZYV2gdU3vqKl4QDjuQJ/LzSU16IcjtECADc5LMMYdko&#10;jdJ0qPsXkELyNleeuFBq5Dq+tAYE8qHpjwxW6TEPQX2EMhcImNorYEDsnc8PIRVOqI4vbT60ZAX0&#10;l/hQmkemKDcdaLOVgwvoA3EosWKgPwSfAlMpfVhTIRora0tvhzWMsIFMGVP9L52bISYNQD/SAqH8&#10;0IO5NgCZn7On+jtajHFDSk/8H8XzNA5KmanNl90bYRU9QJuWBvEupIOBvklnuXbFAqL0eBt/fWVQ&#10;BbKhZ6sF+pCoqVmjGP0FAgi6+i8Bouaz7BUsSqAP9CZLDljlI5l5AL+SYwKHqT6jnnMEJ1Dfwcfr&#10;+JxKifJZKkLAtEY/zFF8TomCnN/o6QD25fMC6Se4oirnmwdiPfGgTTrE/lguT/qozqAlE1B+Iiff&#10;mYJ2Wxu2FJi7APiZqQ1plULIpdHJYwazQ2hrvMfkJIua6G8anVqWxhmQD8jJZWaaZutKgjzzhk8+&#10;EgqqVUiU3AOvBQQFkGNKQBe9vwkLiBx5bltVPHbgc8FP8VpGni+9u2aa7NlMFFGmlBl0R9Fc5UcA&#10;JBTWG02XA/bAdygskp37gby7HJcwJuzZmJEIVlsXMAcjGu/KnX7hebXeM8CVbz0EntJgCmNG7OVP&#10;dRAsw3whwWMQ62OHre6EYwtNN+1lWZESyPFy/lSplUgwXZcJsZfAcEBgraDYPxTSnypujQ5IHR2f&#10;GEwViKFoFIIXF4VzlwkcIq+8S4rjW4LalmzMdGRZ/l6lEZPjHZV39GWIUhRKgtJvI4IEABO80+Ud&#10;m7cCqJjXyEZKPdNKPTjCLopHSXlUxeicZyv6kiH+X7tjFgEWA7NURivM4mTFunoGmKY3Q3I3RN4c&#10;mLK8Gc0cg7yQsMaSDMqUQUVW01nq83ltEzYzYc9mLoyS7hKcqjc5+pTakpOB0Lrr0vJ3VScKCqJa&#10;3sAokBF39JD7C8IZDxUDgTJeyB2ZoqGqKTlRBPxRErOslYgkqhiCQRo1NijY7DQ+aEN+osyYQGM8&#10;eUBj+CY2kNNoLnXNMdrCSGYcZEtSt1S+8c6RsGnBssZ2qaGCWnp8s5lM3HJgaD21YQpnz6Z4surN&#10;GCfY6IP2VmA6zXnID0OMCdAflLTaJ+DtKVAp4DotfxFKE2UFe5zTH5pd40PIbV2ZUJ4xrBFXHPUR&#10;0hVjSAjhEL0L7tik1bZxEPxIzO2tDmcUDGUUrxzoN/1X1v/IwTSpp3hjA5NoxkL1jfKRv98Rg9k9&#10;Ymc6bN2xaym/reXQYUr8HU88BbzYyOU0WAQm0Ttq9gQHLwcXvXmSP6ytxFmCbX+i1EqQtDLDeY1g&#10;JwNlyeGRqrZEE9F2o6q0Ng1hgkIcWw4q64aj/TRqVKZHbm1U5phGdAaBkIQYuPEOGr+EJg45qtFH&#10;SJE748whmIGOjgeIIBhaVG2q6NrlZKRZIHs2S4QFNQBDSucc1XOVQKJqwzdJVKIzCLIyZnI39FLB&#10;AMd02lQpC4CW+MygteaXaeGegrZ/HOaKLZMGRf3kFFsBx5UZbGMA9bGSQI9KTu9sxDuNkgbkkswB&#10;NPhTpYvVoiu2bXRkgZr0bHEhKX1UpuLoiXRt1M2HSaAw5DIDJAKqrORgpkGRnLRGcNs2etw/QyKB&#10;Hiq5oH0BMyPZuDEj5ULfooIfWjcJjUkIxjepHFSh6qXMcG9B0GRNlsUtD0ouR/18uAuTR7ij5GBv&#10;gT8lGjJ4hly4UKlylwm7NWtf84Y+Gwy69ZBKXT9oZKBnxgwqzaSE2j4nAlS1vUGMCyTrU3/h6JoZ&#10;rtuHw3mPp/rjQ2/gtShDladtpy+dd8NwmJk0Uhvfns1AElwIyinaGxByh4ESyrlQz5WS8ZDatXUn&#10;onJpaQfjdoVKy9kKP/OQw9lKy9FSf99IpKKyYiX9EAfHD/BeeaACGYxL0dc6aDCx/vZis5ClmSAC&#10;naNYyiGKRkwK7isRcgCNb8TI2peb9PyuMDjZmy8NsmjcWuMaf4kH8tZa2iWtpYV8NASEKdBowxWd&#10;QgF0gQUrUpIR5ZSAz7c2Ukrg3FClJrOKWqFwMjR/NWpwb1+jpXRj94ZIM27EyUynXVtKsrYgWcI3&#10;Yqkb33S7RRKEHKFUvjkqF2g2zZpA9kpNrOJvcSKSGt2JvAHHI63CXFuxmTb4IIGU83Z24QjJSuD1&#10;oJbOjzpL5ithv6uECRDY6pawFbSRy4E4K5OAR4ddixJ/W5cgDUch7zgBC4AJ4YKMiRWiS70tEWc7&#10;wxZHJA3HTTKY7mgzg6UjwEZOShGAXMTIHIZQi0V3TmBkWUaSTbVZcl9NsIvoHJYEsoZK+IiQd7yw&#10;og7E8WEzhqDd5krE5PmOhwSu3l0izHAvR1h6p9fNgC/6GIhsfI3kWizghjpV8uCw0Y/u/bUqgT8O&#10;/AplPtxmk7ucNAuCQsipVKtFxxkGRQmsAFqo5LPc4uRPFTBjtqLdkkP3AtZt2Aao0uWyJ4tL7Nni&#10;E9F2AtMqSPpxBHFxLYHUM1XFaAaWZryAvMJT1cNIcTzQGWIVu3YgjyBbETNyvKYJUpxkWA1nTItv&#10;gHSCKAuTRLSikgGlCdBBQSDknEedKofXQmYwusxPyIF0pAPeF6R0SjaNpI2ItsCInINW6n3p4ImC&#10;DM7ImhXjQjf8QTQ64JCOjmCCXJU+R/az8k4IEdR5hVyuXauSwU0G+JmQC6hRySX5jHbTZXTM7+VK&#10;PdsW9rTtwVkVzT2ITKX5IlgmFLgxA5i2RP0ERGtidoV3WnHC9kJqhnQdN3K66UM7QwOx4iFSqIyM&#10;Ht2KtH/U0XGwJQqUcsZwNGYImIisAsmwtxXlIgyP4BAwDWJkHZ1ZB60EkK92poAwhecSxEjrVHHD&#10;UQmCwqoFKAIcRyec5IyVbj4pAkSIm1yup25YLkeKdOaFs4F1uQPP1UiU1i5ZQKASOAXkMNM0csIC&#10;hwEKRBqgUL6TGoY/Oh5Awx+aOYBbAnKRdbMEdERQ/InI6RhT3oEVQq/NlWmaRYC6StXD5x2V1L1K&#10;l1EId0seqGaJQmJ8kAgV04gD5ZE8y2cG56gHC9izhH0+OeVXw3LwZBwzDcipOasVm7EgQcGScB8H&#10;0/YqZkYapl3eSR0tR53JDCP7/iKxwf4SLwWjywVoTWekYTio7HDfC90BSk4QHJSNiPVJf9pU5cR5&#10;tPkwBNKjJ/adaHyIMlU+3paJbpIcrSqRmGHGtKXJIUNX7lwWZM1fUiqOKipSRNPNhyKHNQ9u/bDy&#10;MieaCeYDZi4gCEVGcM+AHMOlno9TBFPQOgMczXZqYpf2Il9lKM5axl+P/PmbQz5e0RtSaLnewBO6&#10;SE4dDbEJnVE+9YhyqXbRkBYoI/pkhz2Aq6LmDe4Ys9ZLbJdkxC7fHGtU24iWyxkClxoLtELFxCW+&#10;SyIDprLUVoc5BHE17kuuTKpbCKcdBL7IgY4do5aLBDy+CTFwuEoNOujrLEE3eKNRR82QLxBigc+D&#10;1kk5VqYWdws1Wb6GXlBHIcDM0Q+Dz7ETQafXDFxi9hM4PEjB8GscoVOZhCtP0cpiEeIiyjru6lBu&#10;M+QTjRV3560lNsGOArEbKGX71AMNH6qDNAexRd2xpR5n1IQBvrHi8ijm1mSCNANsTZpazMxiNoOY&#10;nn4t62XbYAcLRVBbHd4MAlF8D4hn4xuEJEDIqYBy87BSc9WmL8EijeIqE1ko3w6yzWh2a2PTGRhc&#10;hyB32Wl6idfkk9y1pE+E1LiNzQG/4IQKnZF2myohlDRbeXoCurxaCDrdg6Ls2HDaatnkUnR/bLIa&#10;KiONbzDVwMZKZVJRHYIUZuHyzRkBuXerchLHTAwnaUSjpv3AX0tK35Y7yQ3xgZ6QNJvf2RAbohsC&#10;KQknqACdFv4sya10N1ChlJY8by3pR+RGkzY2tzAE3eZkQZSpGzXHiANrL6fcLWCmKziwVVyVSF9y&#10;GxtvGcQ+IDmmg7BEluDOkmrRpHtHTusGUQFXI1olhWvaAa38saUNRvkmTgoAMXAeaRyUtaQWJHVt&#10;b3UIfQzUx6lEl8ahVOYB6bKIuutYGjx944Q9GnS5YutlSSrfcgeqr1Uc4cJINOo4G5fVtuoScHrg&#10;Lwnv7Io2UCXpg/QkSLBOgbBxIgdVfevD3w0WwKlgcf2xCcM0CpNDZUEcy8DWn4vbiWwsoCxRW+Ub&#10;I0gK73OCFTRO8MSBLyaGJiFsY0Mc5DCEMoIhy8pLy3qgsdx8ZTViki/wOJ9vQjblmxNKcsrAXUvp&#10;pWx8jxTEAntC6Gg1S+4Gu3xzgiGf9mwIKIfUrSEUU84BPZ+Ty+Uy8rUHAdSbpdbbdoNAfNEscQ66&#10;8lxNi70POJF0t64OliWCheHExmaKEeb8gm8i5AjQloZ/zY4oQkVouXy7ifq0DVA8a2mZLhddUqT1&#10;ZdKq5aKxcrV1YNnIiq25d0OFgp5Ou0mQY4/RLbf0UdmlUWx+TErANyF90xPCpKhwI3dQqGVjCtGd&#10;EmSXdiCDSgJ3jPicAKNb+SuuZxExijkTeXOWG7sZjC23PTTquBL3wiJvKPNh7Sl+17HxhFENEU/C&#10;fmjUcYESzEJq9jJLupGi5iVwJzmwU6nj0qp83YruBjktGuAQchuNSnBDUZhGwUkB3Q0VZ6o5Vprc&#10;UM4G6jMkRw6eBbVyKjkYyyYTaIMcUCrZqlUkUlGVnwgZjKCOjc0U8NLzJNhJPH2jRpRBSxAYpdkq&#10;1j1qfiA6Wq/Zxvbg3jxOqBnK9xuInmxo25BTJ7qWtLnj1vyxL7E9tfvo1gTSANqdGidxNwtnEm03&#10;0O8T3XhCPL0eWJHreAKZ4C8Newx7fOg25TB3ZTtuH+JrTOwSOdxfALLJBXvq0LhLN8pb6fhTpEWi&#10;K99pExnJ7aOy6HGrFsfN7XKB5tc8dZLLr3TTSNDh64fcIqKYDEhEAIFxMpNm8Mpz3BZHvCWdlTJB&#10;DHiwvV5ALHEzHwHg2scR9gliPziaXtmIWxA5AyTt6NVih92NOACDKTBOgSLJvdDqlTg+FABOaCjG&#10;rrIhxxJ8O0buTm9TIw7bSGl4sFZ9ipi+ahDZWFUk7HslFCduqUyE/bTUfYrShn26YsbVKSIJP3Ti&#10;SIbccld3VFCY+4X2Z0sFrGeaWx/lm0Tq132u3y4i3zny/vI1iZ99d+X55Vdcfl//U8v8GZl8jeXu&#10;5v/qiy1vn09f/mrL+v2kfHVrnYN+zax8N+zL3+t3al6+DPeb/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oHgAAW0NvbnRlbnRfVHlwZXNdLnht&#10;bFBLAQIUAAoAAAAAAIdO4kAAAAAAAAAAAAAAAAAGAAAAAAAAAAAAEAAAAIodAABfcmVscy9QSwEC&#10;FAAUAAAACACHTuJAihRmPNEAAACUAQAACwAAAAAAAAABACAAAACuHQAAX3JlbHMvLnJlbHNQSwEC&#10;FAAKAAAAAACHTuJAAAAAAAAAAAAAAAAABAAAAAAAAAAAABAAAAAAAAAAZHJzL1BLAQIUABQAAAAI&#10;AIdO4kAoUMbn2AAAAAkBAAAPAAAAAAAAAAEAIAAAACIAAABkcnMvZG93bnJldi54bWxQSwECFAAU&#10;AAAACACHTuJAYMmu8zccAABUdwAADgAAAAAAAAABACAAAAAnAQAAZHJzL2Uyb0RvYy54bWxQSwUG&#10;AAAAAAYABgBZAQAA0B8AAAAA&#10;">
                <o:lock v:ext="edit" aspectratio="f"/>
                <v:shape id="椭圆 987" o:spid="_x0000_s1026" o:spt="3" type="#_x0000_t3" style="position:absolute;left:11310;top:13290;height:542;width:542;" fillcolor="#383C3D" filled="t" stroked="f" coordsize="21600,21600" o:gfxdata="UEsDBAoAAAAAAIdO4kAAAAAAAAAAAAAAAAAEAAAAZHJzL1BLAwQUAAAACACHTuJAV4NM5roAAADb&#10;AAAADwAAAGRycy9kb3ducmV2LnhtbEWPS6vCMBSE94L/IRzBnSYVvWg1ioiC4OLia39sjm2xOSlN&#10;fP17I1y4y2FmvmFmi5etxIMaXzrWkPQVCOLMmZJzDafjpjcG4QOywcoxaXiTh8W83ZphatyT9/Q4&#10;hFxECPsUNRQh1KmUPivIou+7mjh6V9dYDFE2uTQNPiPcVnKg1I+0WHJcKLCmVUHZ7XC3Gkbn0eW9&#10;tnarTrv9Uv06uRsmUutuJ1FTEIFe4T/8194aDcMJfL/EHyDn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g0zm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/>
                  <v:imagedata o:title=""/>
                  <o:lock v:ext="edit" aspectratio="f"/>
                </v:shape>
                <v:shape id="KSO_Shape" o:spid="_x0000_s1026" o:spt="100" style="position:absolute;left:11453;top:13396;height:315;width:249;v-text-anchor:middle;" fillcolor="#FFFFFF" filled="t" stroked="f" coordsize="1679575,2125662" o:gfxdata="UEsDBAoAAAAAAIdO4kAAAAAAAAAAAAAAAAAEAAAAZHJzL1BLAwQUAAAACACHTuJAMK6cH7oAAADb&#10;AAAADwAAAGRycy9kb3ducmV2LnhtbEVP3WrCMBS+H+wdwhl4N5MOldIZZQw2dKBo3QMcmrO2W3NS&#10;klTt2y8Xgpcf3/9yfbWdOJMPrWMN2VSBIK6cabnW8H36eM5BhIhssHNMGkYKsF49PiyxMO7CRzqX&#10;sRYphEOBGpoY+0LKUDVkMUxdT5y4H+ctxgR9LY3HSwq3nXxRaiEttpwaGuzpvaHqrxyshmGrzO8h&#10;z7/8bBx3+/knt2971nrylKlXEJGu8S6+uTdGwzytT1/SD5C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rpwfugAAANsA&#10;AAAPAAAAAAAAAAEAIAAAACIAAABkcnMvZG93bnJldi54bWxQSwECFAAUAAAACACHTuJAMy8FnjsA&#10;AAA5AAAAEAAAAAAAAAABACAAAAAJAQAAZHJzL3NoYXBleG1sLnhtbFBLBQYAAAAABgAGAFsBAACz&#10;AwAAAAA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  <v:path o:connectlocs="150712,275509;191278,296407;189086,308661;186555,323348;191447,338959;273761,495739;262628,335686;265749,319739;262375,306646;271821,295064;310785,273662;346460,275593;372689,301359;395291,330231;414183,362291;428858,398129;439315,437828;445135,481723;426749,514203;368303,539130;306990,555161;243736,562043;176772,559021;110567,545341;47229,521421;0,494732;4554,448151;14000,406270;28000,368670;46217,335182;68398,305556;94205,279285;126760,253939;246557,1513;274805,9159;300355,22604;322194,41006;339480,63525;351707,89574;358031,118396;357272,151671;347491,184946;329867,214020;305498,237464;271264,255950;248159,262000;223200,263681;195290,260067;169656,250908;146636,236960;125808,217381;108775,192172;97982,163351;94019,131840;97392,102010;107173,74785;122351,50501;142251,30082;166198,14453;193435,4118;222947,0" o:connectangles="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18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3688080</wp:posOffset>
                </wp:positionH>
                <wp:positionV relativeFrom="paragraph">
                  <wp:posOffset>51435</wp:posOffset>
                </wp:positionV>
                <wp:extent cx="384810" cy="384810"/>
                <wp:effectExtent l="0" t="0" r="15240" b="15240"/>
                <wp:wrapNone/>
                <wp:docPr id="45" name="组合 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" cy="384810"/>
                          <a:chOff x="10365" y="3435"/>
                          <a:chExt cx="542" cy="542"/>
                        </a:xfrm>
                      </wpg:grpSpPr>
                      <wps:wsp>
                        <wps:cNvPr id="43" name="椭圆 981"/>
                        <wps:cNvSpPr/>
                        <wps:spPr>
                          <a:xfrm>
                            <a:off x="10365" y="3435"/>
                            <a:ext cx="542" cy="542"/>
                          </a:xfrm>
                          <a:prstGeom prst="ellipse">
                            <a:avLst/>
                          </a:prstGeom>
                          <a:solidFill>
                            <a:srgbClr val="383C3D"/>
                          </a:solidFill>
                          <a:ln w="12700">
                            <a:noFill/>
                          </a:ln>
                        </wps:spPr>
                        <wps:bodyPr vert="horz" wrap="square" anchor="t" upright="1"/>
                      </wps:wsp>
                      <wps:wsp>
                        <wps:cNvPr id="44" name="任意多边形 55"/>
                        <wps:cNvSpPr/>
                        <wps:spPr>
                          <a:xfrm flipH="1">
                            <a:off x="10516" y="3572"/>
                            <a:ext cx="260" cy="2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398485" y="0"/>
                              </a:cxn>
                              <a:cxn ang="0">
                                <a:pos x="361360" y="358944"/>
                              </a:cxn>
                              <a:cxn ang="0">
                                <a:pos x="0" y="401026"/>
                              </a:cxn>
                              <a:cxn ang="0">
                                <a:pos x="106428" y="309435"/>
                              </a:cxn>
                              <a:cxn ang="0">
                                <a:pos x="304433" y="299532"/>
                              </a:cxn>
                              <a:cxn ang="0">
                                <a:pos x="304433" y="106446"/>
                              </a:cxn>
                              <a:cxn ang="0">
                                <a:pos x="398485" y="0"/>
                              </a:cxn>
                            </a:cxnLst>
                            <a:pathLst>
                              <a:path w="439854" h="445872">
                                <a:moveTo>
                                  <a:pt x="383381" y="0"/>
                                </a:moveTo>
                                <a:cubicBezTo>
                                  <a:pt x="514350" y="167482"/>
                                  <a:pt x="381000" y="306387"/>
                                  <a:pt x="347663" y="345281"/>
                                </a:cubicBezTo>
                                <a:cubicBezTo>
                                  <a:pt x="300831" y="389732"/>
                                  <a:pt x="123032" y="522287"/>
                                  <a:pt x="0" y="385762"/>
                                </a:cubicBezTo>
                                <a:cubicBezTo>
                                  <a:pt x="24606" y="338931"/>
                                  <a:pt x="65881" y="313531"/>
                                  <a:pt x="102394" y="297657"/>
                                </a:cubicBezTo>
                                <a:cubicBezTo>
                                  <a:pt x="203995" y="404813"/>
                                  <a:pt x="267493" y="304800"/>
                                  <a:pt x="292894" y="288131"/>
                                </a:cubicBezTo>
                                <a:cubicBezTo>
                                  <a:pt x="340519" y="245269"/>
                                  <a:pt x="369094" y="178593"/>
                                  <a:pt x="292894" y="102394"/>
                                </a:cubicBezTo>
                                <a:cubicBezTo>
                                  <a:pt x="297656" y="68262"/>
                                  <a:pt x="342900" y="24606"/>
                                  <a:pt x="38338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80" o:spid="_x0000_s1026" o:spt="203" style="position:absolute;left:0pt;margin-left:290.4pt;margin-top:4.05pt;height:30.3pt;width:30.3pt;z-index:251675648;mso-width-relative:page;mso-height-relative:page;" coordorigin="10365,3435" coordsize="542,542" o:gfxdata="UEsDBAoAAAAAAIdO4kAAAAAAAAAAAAAAAAAEAAAAZHJzL1BLAwQUAAAACACHTuJAAIRYLtkAAAAI&#10;AQAADwAAAGRycy9kb3ducmV2LnhtbE2PwU7DMBBE70j8g7VI3KhtaEsU4lSoAk4VEi0S4raNt0nU&#10;eB3FbtL+PeYEtx3NaOZtsTq7Tow0hNazAT1TIIgrb1uuDXzuXu8yECEiW+w8k4ELBViV11cF5tZP&#10;/EHjNtYilXDI0UATY59LGaqGHIaZ74mTd/CDw5jkUEs74JTKXSfvlVpKhy2nhQZ7WjdUHbcnZ+Bt&#10;wun5Qb+Mm+NhffneLd6/NpqMub3R6glEpHP8C8MvfkKHMjHt/YltEJ2BRaYSejSQaRDJX871HMQ+&#10;HdkjyLKQ/x8ofwBQSwMEFAAAAAgAh07iQP6aEYpXBAAAkwsAAA4AAABkcnMvZTJvRG9jLnhtbLVW&#10;TW7cNhTeF+gdCO3rkUhJIwkeB2gcp4uiDZD0ALREjQRIokpqPHbWQdFdui66KrLtAQqjPU2d9hj9&#10;SEpjjWs7gwT1YvxEvt/ve4/k8ZPLtiEXQuladisvOPI9IrpcFnW3XnnfvTr7IvGIHnhX8EZ2YuVd&#10;Ce09Ofn8s+NtnwkqK9kUQhE46XS27VdeNQx9tljovBIt10eyFx02S6laPuBTrReF4lt4b5sF9f14&#10;sZWq6JXMhdZYPXWb3on1X5YiH74tSy0G0qw85DbYX2V/z83v4uSYZ2vF+6rOxzT4R2TR8rpD0J2r&#10;Uz5wslH1f1y1da6kluVwlMt2IcuyzoWtAdUE/p1qniu56W0t62y77ncwAdo7OH202/ybixeK1MXK&#10;CyOPdLwFR39fv7n56UeSJhaebb/OoPVc9S/7Fwp4mYW1+zIVX5aqNf9RC7m0wF7tgBWXA8mxyJIw&#10;CQB/jq1RtsDnFdgxVoHPYsQ32yGLHCt59Ww0j0LqbI0Aw8UUdbGXy7ZHD+lbmPSnwfSy4r2w6GsD&#10;wAQTm2B6/+63m19+AEyByckEh9YOI51pwHUPQPeVOuH0YKE865UengvZEiOsPNE0da9NejzjF1/r&#10;wcEyaZllLZu6OKubxn6o9fnTRpELjkFgCXvKTkck99SajmzBBl36vnXdSePA+W46IG/KdIUZ6VwW&#10;V8AF84+UKqlee2SLWVp5+vsNV8IjvMuxvPIGj2x6Va8r6Fm4rCOQ5YD7/1kLJ9b+ur5+/+btzbuf&#10;//nz95s/fiWR7bbH2SMlwP7KZG6gHBs98KMgdi0bLW1b8mzikcZjs1N09bxheZZvHI9z4nBsFI5C&#10;kFlNUn7ZQTR6kIAkpt6R0kttZoalmCo3NHZQMRVQfEQ/DpjJywxZlKRhOGb2qJHTD3E20fgQ/cCP&#10;Q4oz3wTx03GWP5iZH4YMcwUjmqYRm4b80czYrZEJGh6U3kOYuQxHuHs+GBIMkkY0ExHCMEIPVRDD&#10;KAHfZreVF+KVtHqDZSRhDKeBqWNi5FYl35zX+Zfi9dwgCoCQgziIl2EytlE/egt8jKGDMmbJ0uCP&#10;lNxmuIxjBxkLI+rOIFPFXpT9r9HS9xPmkmRJunRgT24DynysmJgRpXQ/5phLEi3jHUMfDEfD2B/H&#10;BOEQeFZEHCUjXCxg0f4eGo6lQNz2xDKObPUHFUh9hiaylqGPe4fNQ1LAnI64YRP4zvKhKcVcuJjI&#10;zCV0UEwW4jRInSXoiNO5WxanGAW7GSyTCOHvjzmWjM2DYtIUsDho44Q6SiYeWUjTsXccAbOIOP3v&#10;dul+n+SN1MJlYfrfprObCZva7RG2d3vo+SVzZv9MqTDZU3OXTBpRkJSb26Js+ACx7fEM0d3aztae&#10;xYGOze13ynXlbjnrwUHd1oNQFoJK8OJZV5DhqsdLp8ObFFfWymtF4ZFG4AlrJKs58Lo5RBPVfcrN&#10;mA/q4bvRvm/w8rMYjq9U87Scf0Oev6VP/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JBgAAW0NvbnRlbnRfVHlwZXNdLnhtbFBLAQIUAAoAAAAA&#10;AIdO4kAAAAAAAAAAAAAAAAAGAAAAAAAAAAAAEAAAAKsFAABfcmVscy9QSwECFAAUAAAACACHTuJA&#10;ihRmPNEAAACUAQAACwAAAAAAAAABACAAAADPBQAAX3JlbHMvLnJlbHNQSwECFAAKAAAAAACHTuJA&#10;AAAAAAAAAAAAAAAABAAAAAAAAAAAABAAAAAAAAAAZHJzL1BLAQIUABQAAAAIAIdO4kAAhFgu2QAA&#10;AAgBAAAPAAAAAAAAAAEAIAAAACIAAABkcnMvZG93bnJldi54bWxQSwECFAAUAAAACACHTuJA/poR&#10;ilcEAACTCwAADgAAAAAAAAABACAAAAAoAQAAZHJzL2Uyb0RvYy54bWxQSwUGAAAAAAYABgBZAQAA&#10;8QcAAAAA&#10;">
                <o:lock v:ext="edit" aspectratio="f"/>
                <v:shape id="椭圆 981" o:spid="_x0000_s1026" o:spt="3" type="#_x0000_t3" style="position:absolute;left:10365;top:3435;height:542;width:542;" fillcolor="#383C3D" filled="t" stroked="f" coordsize="21600,21600" o:gfxdata="UEsDBAoAAAAAAIdO4kAAAAAAAAAAAAAAAAAEAAAAZHJzL1BLAwQUAAAACACHTuJANmt7DLwAAADb&#10;AAAADwAAAGRycy9kb3ducmV2LnhtbEWPW4vCMBSE3wX/QzgLvmlSV0WqaRHZBcGHxdv7sTm2ZZuT&#10;0mS9/HuzIPg4zMw3zDK/20ZcqfO1Yw3JSIEgLpypudRwPHwP5yB8QDbYOCYND/KQZ/3eElPjbryj&#10;6z6UIkLYp6ihCqFNpfRFRRb9yLXE0bu4zmKIsiul6fAW4baRY6Vm0mLNcaHCltYVFb/7P6thepqe&#10;H1/WbtRxu1upHye3k0RqPfhI1AJEoHt4h1/tjdEw+YT/L/EHyOw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Zrewy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/>
                  <v:imagedata o:title=""/>
                  <o:lock v:ext="edit" aspectratio="f"/>
                </v:shape>
                <v:shape id="任意多边形 55" o:spid="_x0000_s1026" o:spt="100" style="position:absolute;left:10516;top:3572;flip:x;height:265;width:260;v-text-anchor:middle;" fillcolor="#FFFFFF" filled="t" stroked="t" coordsize="439854,445872" o:gfxdata="UEsDBAoAAAAAAIdO4kAAAAAAAAAAAAAAAAAEAAAAZHJzL1BLAwQUAAAACACHTuJApSa99rsAAADb&#10;AAAADwAAAGRycy9kb3ducmV2LnhtbEWPQWsCMRSE74X+h/AKvblZRYpsjR5KC3qSqvT8SN5ulm5e&#10;liTG1V/fFAo9DjPzDbPeTm4QmULsPSuYVzUIYu1Nz52C8+ljtgIRE7LBwTMpuFGE7ebxYY2N8Vf+&#10;pHxMnSgQjg0qsCmNjZRRW3IYKz8SF6/1wWEqMnTSBLwWuBvkoq5fpMOey4LFkd4s6e/jxSnYTybs&#10;D3mnv/q2u+s25Yt9z0o9P83rVxCJpvQf/mvvjILlEn6/lB8gN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Sa99rsAAADb&#10;AAAADwAAAAAAAAABACAAAAAiAAAAZHJzL2Rvd25yZXYueG1sUEsBAhQAFAAAAAgAh07iQDMvBZ47&#10;AAAAOQAAABAAAAAAAAAAAQAgAAAACgEAAGRycy9zaGFwZXhtbC54bWxQSwUGAAAAAAYABgBbAQAA&#10;tAMAAAAA&#10;" path="m383381,0c514350,167482,381000,306387,347663,345281c300831,389732,123032,522287,0,385762c24606,338931,65881,313531,102394,297657c203995,404813,267493,304800,292894,288131c340519,245269,369094,178593,292894,102394c297656,68262,342900,24606,383381,0xe">
                  <v:path o:connectlocs="398485,0;361360,358944;0,401026;106428,309435;304433,299532;304433,106446;398485,0" o:connectangles="0,0,0,0,0,0,0"/>
                  <v:fill on="t" focussize="0,0"/>
                  <v:stroke color="#FFFFFF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1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949960</wp:posOffset>
                </wp:positionH>
                <wp:positionV relativeFrom="paragraph">
                  <wp:posOffset>63500</wp:posOffset>
                </wp:positionV>
                <wp:extent cx="384810" cy="384810"/>
                <wp:effectExtent l="0" t="0" r="15240" b="15240"/>
                <wp:wrapNone/>
                <wp:docPr id="48" name="组合 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" cy="384810"/>
                          <a:chOff x="11358" y="12690"/>
                          <a:chExt cx="542" cy="542"/>
                        </a:xfrm>
                      </wpg:grpSpPr>
                      <wps:wsp>
                        <wps:cNvPr id="46" name="椭圆 984"/>
                        <wps:cNvSpPr/>
                        <wps:spPr>
                          <a:xfrm>
                            <a:off x="11358" y="12690"/>
                            <a:ext cx="542" cy="542"/>
                          </a:xfrm>
                          <a:prstGeom prst="ellipse">
                            <a:avLst/>
                          </a:prstGeom>
                          <a:solidFill>
                            <a:srgbClr val="383C3D"/>
                          </a:solidFill>
                          <a:ln w="12700">
                            <a:noFill/>
                          </a:ln>
                        </wps:spPr>
                        <wps:bodyPr vert="horz" wrap="square" anchor="t" upright="1"/>
                      </wps:wsp>
                      <wps:wsp>
                        <wps:cNvPr id="47" name="搜索1 24"/>
                        <wps:cNvSpPr/>
                        <wps:spPr>
                          <a:xfrm>
                            <a:off x="11488" y="12823"/>
                            <a:ext cx="288" cy="2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95103" y="241605"/>
                              </a:cxn>
                              <a:cxn ang="0">
                                <a:pos x="241785" y="694585"/>
                              </a:cxn>
                              <a:cxn ang="0">
                                <a:pos x="695103" y="1147570"/>
                              </a:cxn>
                              <a:cxn ang="0">
                                <a:pos x="1148425" y="694585"/>
                              </a:cxn>
                              <a:cxn ang="0">
                                <a:pos x="695103" y="241605"/>
                              </a:cxn>
                              <a:cxn ang="0">
                                <a:pos x="695103" y="0"/>
                              </a:cxn>
                              <a:cxn ang="0">
                                <a:pos x="1390211" y="694585"/>
                              </a:cxn>
                              <a:cxn ang="0">
                                <a:pos x="1277434" y="1072011"/>
                              </a:cxn>
                              <a:cxn ang="0">
                                <a:pos x="1289881" y="1080566"/>
                              </a:cxn>
                              <a:cxn ang="0">
                                <a:pos x="1824865" y="1632860"/>
                              </a:cxn>
                              <a:cxn ang="0">
                                <a:pos x="1821168" y="1859828"/>
                              </a:cxn>
                              <a:cxn ang="0">
                                <a:pos x="1594036" y="1856129"/>
                              </a:cxn>
                              <a:cxn ang="0">
                                <a:pos x="1059048" y="1303835"/>
                              </a:cxn>
                              <a:cxn ang="0">
                                <a:pos x="1049587" y="1289077"/>
                              </a:cxn>
                              <a:cxn ang="0">
                                <a:pos x="695103" y="1389175"/>
                              </a:cxn>
                              <a:cxn ang="0">
                                <a:pos x="0" y="694585"/>
                              </a:cxn>
                              <a:cxn ang="0">
                                <a:pos x="695103" y="0"/>
                              </a:cxn>
                            </a:cxnLst>
                            <a:pathLst>
                              <a:path w="405200" h="413075">
                                <a:moveTo>
                                  <a:pt x="150612" y="52389"/>
                                </a:moveTo>
                                <a:cubicBezTo>
                                  <a:pt x="96365" y="52389"/>
                                  <a:pt x="52389" y="96365"/>
                                  <a:pt x="52389" y="150612"/>
                                </a:cubicBezTo>
                                <a:cubicBezTo>
                                  <a:pt x="52389" y="204860"/>
                                  <a:pt x="96365" y="248836"/>
                                  <a:pt x="150612" y="248836"/>
                                </a:cubicBezTo>
                                <a:cubicBezTo>
                                  <a:pt x="204860" y="248836"/>
                                  <a:pt x="248836" y="204860"/>
                                  <a:pt x="248836" y="150612"/>
                                </a:cubicBezTo>
                                <a:cubicBezTo>
                                  <a:pt x="248836" y="96365"/>
                                  <a:pt x="204860" y="52389"/>
                                  <a:pt x="150612" y="52389"/>
                                </a:cubicBezTo>
                                <a:close/>
                                <a:moveTo>
                                  <a:pt x="150612" y="0"/>
                                </a:moveTo>
                                <a:cubicBezTo>
                                  <a:pt x="233793" y="0"/>
                                  <a:pt x="301225" y="67431"/>
                                  <a:pt x="301225" y="150612"/>
                                </a:cubicBezTo>
                                <a:cubicBezTo>
                                  <a:pt x="301225" y="180842"/>
                                  <a:pt x="292319" y="208992"/>
                                  <a:pt x="276789" y="232452"/>
                                </a:cubicBezTo>
                                <a:cubicBezTo>
                                  <a:pt x="277931" y="232774"/>
                                  <a:pt x="278722" y="233519"/>
                                  <a:pt x="279486" y="234307"/>
                                </a:cubicBezTo>
                                <a:lnTo>
                                  <a:pt x="395404" y="354065"/>
                                </a:lnTo>
                                <a:cubicBezTo>
                                  <a:pt x="408773" y="367877"/>
                                  <a:pt x="408414" y="389911"/>
                                  <a:pt x="394603" y="403280"/>
                                </a:cubicBezTo>
                                <a:cubicBezTo>
                                  <a:pt x="380791" y="416648"/>
                                  <a:pt x="358757" y="416289"/>
                                  <a:pt x="345389" y="402478"/>
                                </a:cubicBezTo>
                                <a:lnTo>
                                  <a:pt x="229470" y="282720"/>
                                </a:lnTo>
                                <a:lnTo>
                                  <a:pt x="227420" y="279520"/>
                                </a:lnTo>
                                <a:cubicBezTo>
                                  <a:pt x="205163" y="293486"/>
                                  <a:pt x="178791" y="301225"/>
                                  <a:pt x="150612" y="301225"/>
                                </a:cubicBezTo>
                                <a:cubicBezTo>
                                  <a:pt x="67431" y="301225"/>
                                  <a:pt x="0" y="233793"/>
                                  <a:pt x="0" y="150612"/>
                                </a:cubicBezTo>
                                <a:cubicBezTo>
                                  <a:pt x="0" y="67431"/>
                                  <a:pt x="67431" y="0"/>
                                  <a:pt x="1506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83" o:spid="_x0000_s1026" o:spt="203" style="position:absolute;left:0pt;margin-left:74.8pt;margin-top:5pt;height:30.3pt;width:30.3pt;z-index:251676672;mso-width-relative:page;mso-height-relative:page;" coordorigin="11358,12690" coordsize="542,542" o:gfxdata="UEsDBAoAAAAAAIdO4kAAAAAAAAAAAAAAAAAEAAAAZHJzL1BLAwQUAAAACACHTuJAeuFmntgAAAAJ&#10;AQAADwAAAGRycy9kb3ducmV2LnhtbE2PTUvDQBCG74L/YRnBm93dqLHGbIoU9VQKtkLxtk2mSWh2&#10;NmS3SfvvHU96m5d5eD/yxdl1YsQhtJ4M6JkCgVT6qqXawNf2/W4OIkRLle08oYELBlgU11e5zSo/&#10;0SeOm1gLNqGQWQNNjH0mZSgbdDbMfI/Ev4MfnI0sh1pWg53Y3HUyUSqVzrbECY3tcdlgedycnIGP&#10;yU6v9/ptXB0Py8v39nG9W2k05vZGqxcQEc/xD4bf+lwdCu609yeqguhYPzynjPKheBMDiVYJiL2B&#10;J5WCLHL5f0HxA1BLAwQUAAAACACHTuJA6QvpphwFAABIEAAADgAAAGRycy9lMm9Eb2MueG1svVjN&#10;bttGEL4X6DsQvNfaP5K7hOUAjWtfijZA0gdYU5REgCLZXcpyci6KHvMAORW99tZbnyfNa3T2h+LS&#10;kh3ZKZqDsuTM7Mx838zs0ucv7jZ1dFsqXbXNPMZnKI7KpmgXVbOaxz+9ufqGx5HuZbOQdduU8/ht&#10;qeMXF19/db7r8pK067ZelCqCTRqd77p5vO77Lp/NdLEuN1KftV3ZgHDZqo3s4VGtZgsld7D7pp4R&#10;hNLZrlWLTrVFqTW8vXTC+MLuv1yWRf/jcqnLPqrnMcTW219lf2/M7+ziXOYrJbt1Vfgw5DOi2Miq&#10;Aaf7rS5lL6Otqg622lSFanW77M+KdjNrl8uqKG0OkA1G97K5Vu22s7ms8t2q28ME0N7D6dnbFj/c&#10;vlJRtZjHDJhq5AY4+vT3Lx/f/xYJTg08u26Vg9a16l53r5R/sXJPJuO7pdqY/yGX6M4C+3YPbHnX&#10;RwW8pJxxDPAXIPJrC3yxBnaMFcY0Af8gxiQVnpZi/Z23TxhxxmYBlrPB7cxEtw9m10ER6REn/WU4&#10;vV7LrrTwa4PAgFM64PTPH39+/PAr4MQcTlZrD5LONeB1BKGjuQ5IPZipzDul++uy3URmMY/Luq46&#10;beKTubz9XvcOl0HLvNZtXS2uqrq2D2p187JW0a2EVqCcvqSXHsqJWt1EO8NChpDdumnNBm7vugHo&#10;DcguM7O6aRdvARiYABDSulXv4mgH3TSP9c9bqco4kk0Br+dxH0fbTlWrNehh69izZSrs/6At29P2&#10;/sOnv37HEXkqbYwPJcqJbQ2ZD7QRIzLVbRZhgcq82DraQp5gTiwcY8DdelgVdw0sjR6sADhoc8dB&#10;12rTJKlIMKK2SwjDKUq8J9B+2Ag0M55Yo1SwBJYuvEeNAk8YsyzJbEdC1z1qBaqckS/wdXpWQYCn&#10;hUYFIhg/EQbogoxR5uYSymBCu8r9HA6EC86dM4w4StL0FNAxJ4ynDj6cUsLT01LjkFjqK5MngpOh&#10;Ah8nKxEMUZhlZubyJMVEnBQkSgQyR4UxowjmyEkFhRETCYcWtBOeC5Rlp3gLaMaUC5yd5AwOGnDz&#10;rGqfIO7q3bdkJ3vTqKbRzNIMSYYSuILE0RqWgAUEZ6Sb9rZ801q93h5tCQJwbUgJgSR83qNasb2p&#10;im/Ld6GRSKmvhL0N+LX7uRcmQ6cE7Xwows6pb/WJg2Puxj0JkOvqbth0DAXKk0PFBA69GxPMKDSw&#10;fdaj9zO1HFz6vazwIJ5A+MQsA8sD6IJ4DhAPstzLDpOsW11aaEZmHWGB+VBeo8oUKWdAKM2Em/PW&#10;YICFIkyG8Qpzyc6iI7InohLsijmCAR4STAShWNjiJYgLMRVmaQb1bGmihCXD1Wya0/TJZ5hBgm5A&#10;EmqG7MRnxjPiGgaQSMB9UHEkE1Cg3ieDpjPCAzLqJmwmKhKG3BSnsILGcjaD1rEIGeJZ5jigkKUb&#10;VwPYIGTYbwiguFNhEFLBUn9Kw4AlfOB86mX65FChHGXCoQLHewpTNkgc7sdwDtvEQQgnzETIEjNZ&#10;DBMMEZbtT4BJHw75eg6IYHCuW/Y4gcPtHir3tTMGKlY7EzD37mkfy4egBM4xZyOooS3IB24lQ7K+&#10;AkPhODNH4QHLx3ymtjFMmKPhwIwP33VX4M29f2LbOCPnLthr9D9p3SMzYBp94ccHJGmOF1vT+yPH&#10;Zj7eIif3dR1e66/sP0/NRM1c3WX+X13mi149fJ2332TwuWpz8J/W5ns4fIZ1+AeAi3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jQcAAFtDb250&#10;ZW50X1R5cGVzXS54bWxQSwECFAAKAAAAAACHTuJAAAAAAAAAAAAAAAAABgAAAAAAAAAAABAAAABv&#10;BgAAX3JlbHMvUEsBAhQAFAAAAAgAh07iQIoUZjzRAAAAlAEAAAsAAAAAAAAAAQAgAAAAkwYAAF9y&#10;ZWxzLy5yZWxzUEsBAhQACgAAAAAAh07iQAAAAAAAAAAAAAAAAAQAAAAAAAAAAAAQAAAAAAAAAGRy&#10;cy9QSwECFAAUAAAACACHTuJAeuFmntgAAAAJAQAADwAAAAAAAAABACAAAAAiAAAAZHJzL2Rvd25y&#10;ZXYueG1sUEsBAhQAFAAAAAgAh07iQOkL6aYcBQAASBAAAA4AAAAAAAAAAQAgAAAAJwEAAGRycy9l&#10;Mm9Eb2MueG1sUEsFBgAAAAAGAAYAWQEAALUIAAAAAA==&#10;">
                <o:lock v:ext="edit" aspectratio="f"/>
                <v:shape id="椭圆 984" o:spid="_x0000_s1026" o:spt="3" type="#_x0000_t3" style="position:absolute;left:11358;top:12690;height:542;width:542;" fillcolor="#383C3D" filled="t" stroked="f" coordsize="21600,21600" o:gfxdata="UEsDBAoAAAAAAIdO4kAAAAAAAAAAAAAAAAAEAAAAZHJzL1BLAwQUAAAACACHTuJAJhzYlLwAAADb&#10;AAAADwAAAGRycy9kb3ducmV2LnhtbEWPzWrDMBCE74W+g9hAb43k4oTgRg6htGDIIeTvvrU2tom1&#10;MpZqx29fBQo9DjPzDbPe3G0rBup941hDMlcgiEtnGq40nE9frysQPiAbbB2Thok8bPLnpzVmxo18&#10;oOEYKhEh7DPUUIfQZVL6siaLfu464uhdXW8xRNlX0vQ4Rrht5ZtSS2mx4bhQY0cfNZW344/VsLgs&#10;vqdPawt13h22au/kLk2k1i+zRL2DCHQP/+G/dmE0pEt4fIk/QO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Yc2JS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/>
                  <v:imagedata o:title=""/>
                  <o:lock v:ext="edit" aspectratio="f"/>
                </v:shape>
                <v:shape id="搜索1 24" o:spid="_x0000_s1026" o:spt="100" style="position:absolute;left:11488;top:12823;height:288;width:288;v-text-anchor:middle;" fillcolor="#FFFFFF" filled="t" stroked="f" coordsize="405200,413075" o:gfxdata="UEsDBAoAAAAAAIdO4kAAAAAAAAAAAAAAAAAEAAAAZHJzL1BLAwQUAAAACACHTuJAVWp/v70AAADb&#10;AAAADwAAAGRycy9kb3ducmV2LnhtbEWP0WrCQBRE3wX/YbmCL1I3iqY1dZVSEKIWStN+wCV7TUKz&#10;d0N2jfHvXUHwcZiZM8x625tadNS6yrKC2TQCQZxbXXGh4O939/IGwnlkjbVlUnAlB9vNcLDGRNsL&#10;/1CX+UIECLsEFZTeN4mULi/JoJvahjh4J9sa9EG2hdQtXgLc1HIeRbE0WHFYKLGhz5Ly/+xsAuXj&#10;65CaY5rlNFm5ffodL/vuoNR4NIveQXjq/TP8aKdaweIV7l/CD5C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an+/vQAA&#10;ANsAAAAPAAAAAAAAAAEAIAAAACIAAABkcnMvZG93bnJldi54bWxQSwECFAAUAAAACACHTuJAMy8F&#10;njsAAAA5AAAAEAAAAAAAAAABACAAAAAMAQAAZHJzL3NoYXBleG1sLnhtbFBLBQYAAAAABgAGAFsB&#10;AAC2AwAAAAA=&#10;" path="m150612,52389c96365,52389,52389,96365,52389,150612c52389,204860,96365,248836,150612,248836c204860,248836,248836,204860,248836,150612c248836,96365,204860,52389,150612,52389xm150612,0c233793,0,301225,67431,301225,150612c301225,180842,292319,208992,276789,232452c277931,232774,278722,233519,279486,234307l395404,354065c408773,367877,408414,389911,394603,403280c380791,416648,358757,416289,345389,402478l229470,282720,227420,279520c205163,293486,178791,301225,150612,301225c67431,301225,0,233793,0,150612c0,67431,67431,0,150612,0xe">
                  <v:path o:connectlocs="695103,241605;241785,694585;695103,1147570;1148425,694585;695103,241605;695103,0;1390211,694585;1277434,1072011;1289881,1080566;1824865,1632860;1821168,1859828;1594036,1856129;1059048,1303835;1049587,1289077;695103,1389175;0,694585;695103,0" o:connectangles="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246380</wp:posOffset>
                </wp:positionV>
                <wp:extent cx="6419850" cy="9505950"/>
                <wp:effectExtent l="0" t="0" r="0" b="0"/>
                <wp:wrapNone/>
                <wp:docPr id="55" name="文本框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850" cy="950595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auto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auto"/>
                                <w:sz w:val="40"/>
                                <w:szCs w:val="40"/>
                                <w:lang w:val="en-US" w:eastAsia="zh-CN"/>
                              </w:rPr>
                              <w:t>自荐信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楷体" w:hAnsi="楷体" w:eastAsia="楷体" w:cs="楷体"/>
                                <w:color w:val="auto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尊敬的领导：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　　您好！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　　感谢您在百忙之中现出宝贵的时间垂阅我的自荐信，为一位满腔热情的大学生开启一扇希望之门。借此择业之际，我怀着一颗赤诚的心和对事业的执著追求，真诚地推荐自己。以下是我的自我介绍：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　　我是</w:t>
                            </w:r>
                            <w:r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大学</w:t>
                            </w:r>
                            <w:r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  <w:t>计算机信息管理</w:t>
                            </w:r>
                            <w:r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专业的一名即将毕业的学生在大学期间，我学习努力，成绩优秀，在系统学习了一些专业的理论与实践知识，积极的参加社会实践工作，锻炼了自身的心理素质和人际交往能力。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　　大学期间的学习、生活使我培养了责任心和吃苦耐劳的精神，让我学到了很多知识，同时在在团队合作方面有了很大的提高。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　　我十分珍惜求学生涯的学习机会，四年里本着严谨的求学态度，认真学习了专业知识，掌握了专业技能涉猎了丰富的相关课外知识。在校期间能积极参加各项活动，在四年的大学生活中，严格要求自己，不断进取。在生活方面，热情待人，对于自己的过错勇于承担责任，受到老师、同学好评。能够吃苦耐劳、诚实、自信、敬业。具有较强的责任心，并且脚踏实地的努力的办好每一件事。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　　一滴滴汗水是面对昨日舒心的微笑，也是走向未来丰沛的信心。我要用我那双冷静善于观察的眼睛，那颗真诚而热爱事业的心，用那双善于操作而有力的手，那双发誓踏平坎坷的脚一如继行的发扬对工作求真务实，锐意进取，开拓创新的工作作风和对事业执着追求的精神，磨砺前行。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　　诚然，缺乏经验是我的不足，但我拥有饱满的热情以及"干一行爱一行"的敬业精神。在这个竞争日益激烈的时代，人才济济，我不一定是最优秀的。但我仍然自信。"天行健，君子以自强不息"一直是我的人生格言！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　　过去并不代表未来，勤奋才是真实的内涵，对于实际工作我相信，我能够很快适应工作环境，并且在实际工作中不断学习，不断完善自己，做好本职工作。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　　随信附上个人简历，我真诚的希望热忱的心能得到贵单位的青睐！我相信，热忱开朗伴随着人生不断奋进中，一定会越来越精彩！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　　“给我一个舞台，送您一台好戏”这是我的承诺，也是我的决心。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48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热切期待您的回音！敬祝贵单位事业蒸蒸日上！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left="0" w:leftChars="0" w:right="0" w:rightChars="0" w:firstLine="48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  <w:t>此致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  <w:t>敬礼！</w:t>
                            </w:r>
                          </w:p>
                          <w:p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400" w:lineRule="exact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楷体" w:hAnsi="楷体" w:eastAsia="楷体" w:cs="楷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                                                      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auto"/>
                                <w:sz w:val="28"/>
                                <w:szCs w:val="28"/>
                                <w:lang w:val="en-US" w:eastAsia="zh-CN"/>
                              </w:rPr>
                              <w:t>姓 名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textAlignment w:val="auto"/>
                              <w:outlineLvl w:val="9"/>
                              <w:rPr>
                                <w:rFonts w:hint="eastAsia" w:ascii="楷体" w:hAnsi="楷体" w:eastAsia="楷体" w:cs="楷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 w:cs="楷体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  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993" o:spid="_x0000_s1026" o:spt="202" type="#_x0000_t202" style="position:absolute;left:0pt;margin-left:7.2pt;margin-top:19.4pt;height:748.5pt;width:505.5pt;z-index:251679744;mso-width-relative:page;mso-height-relative:page;" filled="f" stroked="f" coordsize="21600,21600" o:gfxdata="UEsDBAoAAAAAAIdO4kAAAAAAAAAAAAAAAAAEAAAAZHJzL1BLAwQUAAAACACHTuJASX8+uNoAAAAL&#10;AQAADwAAAGRycy9kb3ducmV2LnhtbE1PTU+DQBC9m/gfNmPixbS7bcEQZOnBpgejxlgb9biFEYjs&#10;LGEXaP31Tk96mzfv5X1k66NtxYi9bxxpWMwVCKTClQ1VGvZv21kCwgdDpWkdoYYTeljnlxeZSUs3&#10;0SuOu1AJNiGfGg11CF0qpS9qtMbPXYfE3JfrrQkM+0qWvZnY3LZyqdSttKYhTqhNh/c1Ft+7wWoY&#10;n1X0/lR8nIab7ebzIXnZ+MfpR+vrq4W6AxHwGP7EcK7P1SHnTgc3UOlFyziKWKlhlfCCM6+WMX8O&#10;fMWrOAGZZ/L/hvwXUEsDBBQAAAAIAIdO4kBv7jy+pgEAABwDAAAOAAAAZHJzL2Uyb0RvYy54bWyt&#10;Us2O0zAQviPxDpbvNOlCljZquhJaLRcESAsP4Dp2Y8n2GI/bpC8Ab8CJC3eeq8+xY7fbRXBDHOLY&#10;8/PN983M6mZylu1VRAO+4/NZzZnyEnrjtx3//OnuxYIzTML3woJXHT8o5Dfr589WY2jVFQxgexUZ&#10;gXhsx9DxIaXQVhXKQTmBMwjKk1NDdCLRM26rPoqR0J2trur6uhoh9iGCVIhkvT05+brga61k+qA1&#10;qsRsx4lbKmcs5yaf1Xol2m0UYTDyTEP8AwsnjKeiF6hbkQTbRfMXlDMyAoJOMwmuAq2NVEUDqZnX&#10;f6i5H0RQRQs1B8OlTfj/YOX7/cfITN/xpuHMC0czOn7/dvzx6/jzK1suX+YOjQFbCrwPFJqmNzDR&#10;pB/tSMYsfNLR5T9JYuSnXh8u/VVTYpKM16/my0VDLkm+ZVM39GWc6ik9RExvFTiWLx2PNMDSV7F/&#10;h+kU+hiSq3m4M9aWIVrPRuLVLF43JePiInTrqUhWcWKbb2naTGdpG+gPpGykLeg4ftmJqDjbhWi2&#10;A1EoSksyjaBwPa9LnvHv71LiaanX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El/PrjaAAAACwEA&#10;AA8AAAAAAAAAAQAgAAAAIgAAAGRycy9kb3ducmV2LnhtbFBLAQIUABQAAAAIAIdO4kBv7jy+pgEA&#10;ABwDAAAOAAAAAAAAAAEAIAAAACkBAABkcnMvZTJvRG9jLnhtbFBLBQYAAAAABgAGAFkBAABBBQAA&#10;AAA=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4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="宋体" w:hAnsi="宋体" w:eastAsia="宋体" w:cs="宋体"/>
                          <w:b/>
                          <w:bCs/>
                          <w:color w:val="auto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auto"/>
                          <w:sz w:val="40"/>
                          <w:szCs w:val="40"/>
                          <w:lang w:val="en-US" w:eastAsia="zh-CN"/>
                        </w:rPr>
                        <w:t>自荐信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楷体" w:hAnsi="楷体" w:eastAsia="楷体" w:cs="楷体"/>
                          <w:color w:val="auto"/>
                          <w:sz w:val="24"/>
                          <w:szCs w:val="24"/>
                        </w:rPr>
                      </w:pP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尊敬的领导：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　　您好！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　　感谢您在百忙之中现出宝贵的时间垂阅我的自荐信，为一位满腔热情的大学生开启一扇希望之门。借此择业之际，我怀着一颗赤诚的心和对事业的执著追求，真诚地推荐自己。以下是我的自我介绍：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　　我是</w:t>
                      </w:r>
                      <w:r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大学</w:t>
                      </w:r>
                      <w:r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  <w:lang w:eastAsia="zh-CN"/>
                        </w:rPr>
                        <w:t>计算机信息管理</w:t>
                      </w:r>
                      <w:r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专业的一名即将毕业的学生在大学期间，我学习努力，成绩优秀，在系统学习了一些专业的理论与实践知识，积极的参加社会实践工作，锻炼了自身的心理素质和人际交往能力。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　　大学期间的学习、生活使我培养了责任心和吃苦耐劳的精神，让我学到了很多知识，同时在在团队合作方面有了很大的提高。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　　我十分珍惜求学生涯的学习机会，四年里本着严谨的求学态度，认真学习了专业知识，掌握了专业技能涉猎了丰富的相关课外知识。在校期间能积极参加各项活动，在四年的大学生活中，严格要求自己，不断进取。在生活方面，热情待人，对于自己的过错勇于承担责任，受到老师、同学好评。能够吃苦耐劳、诚实、自信、敬业。具有较强的责任心，并且脚踏实地的努力的办好每一件事。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　　一滴滴汗水是面对昨日舒心的微笑，也是走向未来丰沛的信心。我要用我那双冷静善于观察的眼睛，那颗真诚而热爱事业的心，用那双善于操作而有力的手，那双发誓踏平坎坷的脚一如继行的发扬对工作求真务实，锐意进取，开拓创新的工作作风和对事业执着追求的精神，磨砺前行。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　　诚然，缺乏经验是我的不足，但我拥有饱满的热情以及"干一行爱一行"的敬业精神。在这个竞争日益激烈的时代，人才济济，我不一定是最优秀的。但我仍然自信。"天行健，君子以自强不息"一直是我的人生格言！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　　过去并不代表未来，勤奋才是真实的内涵，对于实际工作我相信，我能够很快适应工作环境，并且在实际工作中不断学习，不断完善自己，做好本职工作。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　　随信附上个人简历，我真诚的希望热忱的心能得到贵单位的青睐！我相信，热忱开朗伴随着人生不断奋进中，一定会越来越精彩！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　　“给我一个舞台，送您一台好戏”这是我的承诺，也是我的决心。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480" w:firstLineChars="0"/>
                        <w:jc w:val="left"/>
                        <w:textAlignment w:val="auto"/>
                        <w:outlineLvl w:val="9"/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热切期待您的回音！敬祝贵单位事业蒸蒸日上！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left="0" w:leftChars="0" w:right="0" w:rightChars="0" w:firstLine="480" w:firstLineChars="0"/>
                        <w:jc w:val="left"/>
                        <w:textAlignment w:val="auto"/>
                        <w:outlineLvl w:val="9"/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  <w:lang w:eastAsia="zh-CN"/>
                        </w:rPr>
                        <w:t>此致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b w:val="0"/>
                          <w:bCs/>
                          <w:color w:val="auto"/>
                          <w:sz w:val="24"/>
                          <w:szCs w:val="24"/>
                          <w:lang w:eastAsia="zh-CN"/>
                        </w:rPr>
                        <w:t>敬礼！</w:t>
                      </w:r>
                    </w:p>
                    <w:p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400" w:lineRule="exact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="楷体" w:hAnsi="楷体" w:eastAsia="楷体" w:cs="楷体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color w:val="auto"/>
                          <w:sz w:val="24"/>
                          <w:szCs w:val="24"/>
                          <w:lang w:val="en-US" w:eastAsia="zh-CN"/>
                        </w:rPr>
                        <w:t xml:space="preserve">                                                                       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auto"/>
                          <w:sz w:val="28"/>
                          <w:szCs w:val="28"/>
                          <w:lang w:val="en-US" w:eastAsia="zh-CN"/>
                        </w:rPr>
                        <w:t>姓 名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textAlignment w:val="auto"/>
                        <w:outlineLvl w:val="9"/>
                        <w:rPr>
                          <w:rFonts w:hint="eastAsia" w:ascii="楷体" w:hAnsi="楷体" w:eastAsia="楷体" w:cs="楷体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楷体" w:hAnsi="楷体" w:eastAsia="楷体" w:cs="楷体"/>
                          <w:color w:val="auto"/>
                          <w:sz w:val="24"/>
                          <w:szCs w:val="24"/>
                          <w:lang w:val="en-US" w:eastAsia="zh-CN"/>
                        </w:rPr>
                        <w:t xml:space="preserve">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-209550</wp:posOffset>
                </wp:positionH>
                <wp:positionV relativeFrom="paragraph">
                  <wp:posOffset>-482600</wp:posOffset>
                </wp:positionV>
                <wp:extent cx="6993890" cy="10082530"/>
                <wp:effectExtent l="4445" t="4445" r="12065" b="9525"/>
                <wp:wrapNone/>
                <wp:docPr id="56" name="矩形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3890" cy="1008253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rect id="矩形 994" o:spid="_x0000_s1026" o:spt="1" style="position:absolute;left:0pt;margin-left:-16.5pt;margin-top:-38pt;height:793.9pt;width:550.7pt;z-index:251680768;mso-width-relative:page;mso-height-relative:page;" filled="f" stroked="t" coordsize="21600,21600" o:gfxdata="UEsDBAoAAAAAAIdO4kAAAAAAAAAAAAAAAAAEAAAAZHJzL1BLAwQUAAAACACHTuJAYV3XK9kAAAAN&#10;AQAADwAAAGRycy9kb3ducmV2LnhtbE2PwU7DMBBE70j8g7VI3Fo7lIYoxKkKotdKFCTg5sZLHDVe&#10;R7HblL9ne4LbG+1odqZanX0vTjjGLpCGbK5AIDXBdtRqeH/bzAoQMRmypg+EGn4wwqq+vqpMacNE&#10;r3japVZwCMXSaHApDaWUsXHoTZyHAYlv32H0JrEcW2lHM3G47+WdUrn0piP+4MyAzw6bw+7oNbwM&#10;X9v1so1y/ZHc5yE8TRu3bbW+vcnUI4iE5/Rnhkt9rg41d9qHI9koeg2zxYK3JIaHnOHiUHlxD2LP&#10;tMyyAmRdyf8r6l9QSwMEFAAAAAgAh07iQDpfaTbrAQAAugMAAA4AAABkcnMvZTJvRG9jLnhtbK1T&#10;S44TMRDdI3EHy3vSnQyJ0q10ZkFm2CAYaeAAFX+6Lfk3tpNOToPEjkNwHMQ1KDshw2czGtELd9n1&#10;XFXvVXl1fTCa7EWIytmOTic1JcIyx5XtO/rp4+2rJSUxgeWgnRUdPYpIr9cvX6xG34qZG5zmIhAM&#10;YmM7+o4OKfm2qiIbhIE4cV5YdEoXDCTchr7iAUaMbnQ1q+tFNbrAfXBMxIinm5OTrkt8KQVLH6SM&#10;IhHdUawtlTWUdZvXar2Ctg/gB8XOZcAzqjCgLCa9hNpAArIL6p9QRrHgopNpwpypnJSKicIB2Uzr&#10;v9jcD+BF4YLiRH+RKf6/sOz9/i4QxTs6X1BiwWCPfnz++v3bF9I0r7M8o48tou79XTjvIpqZ60EG&#10;k//IghyKpMeLpOKQCMPDRdNcLRtUnqFvWtfL2fyqqF493vchprfCGZKNjgZsWtES9u9iwpwI/QXJ&#10;6ay7VVqXxmlLxo4289kcEwCOj9SQ0DQeCUXblzDRacXzlXw5hn77RgeyhzwQ5cskMcUfsJxvA3E4&#10;4YrrNCpGJZF1gHYQwG8sJ+noUTOL001zMUZwSrTAx5Ctgkyg9FOQWIS2WEtW/KRxtraOH7FFI84o&#10;cnrYQcBEOx9UP6BY01J9xuGAFB7nYc4T+Pu+xH18cuu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YV3XK9kAAAANAQAADwAAAAAAAAABACAAAAAiAAAAZHJzL2Rvd25yZXYueG1sUEsBAhQAFAAAAAgA&#10;h07iQDpfaTbrAQAAugMAAA4AAAAAAAAAAQAgAAAAKAEAAGRycy9lMm9Eb2MueG1sUEsFBgAAAAAG&#10;AAYAWQEAAIUFAAAAAA==&#10;">
                <v:fill on="f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2362835</wp:posOffset>
            </wp:positionH>
            <wp:positionV relativeFrom="paragraph">
              <wp:posOffset>-413385</wp:posOffset>
            </wp:positionV>
            <wp:extent cx="1495425" cy="1438275"/>
            <wp:effectExtent l="0" t="0" r="0" b="9525"/>
            <wp:wrapNone/>
            <wp:docPr id="57" name="图片 996" descr="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996" descr="w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-495935</wp:posOffset>
                </wp:positionH>
                <wp:positionV relativeFrom="paragraph">
                  <wp:posOffset>-831850</wp:posOffset>
                </wp:positionV>
                <wp:extent cx="7747000" cy="2418080"/>
                <wp:effectExtent l="0" t="0" r="6350" b="1270"/>
                <wp:wrapNone/>
                <wp:docPr id="1" name="矩形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0" cy="2418080"/>
                        </a:xfrm>
                        <a:prstGeom prst="rect">
                          <a:avLst/>
                        </a:prstGeom>
                        <a:solidFill>
                          <a:srgbClr val="595959"/>
                        </a:solidFill>
                        <a:ln w="15875">
                          <a:noFill/>
                        </a:ln>
                      </wps:spPr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rect id="矩形 921" o:spid="_x0000_s1026" o:spt="1" style="position:absolute;left:0pt;margin-left:-39.05pt;margin-top:-65.5pt;height:190.4pt;width:610pt;z-index:-251658240;mso-width-relative:page;mso-height-relative:page;" fillcolor="#595959" filled="t" stroked="f" coordsize="21600,21600" o:gfxdata="UEsDBAoAAAAAAIdO4kAAAAAAAAAAAAAAAAAEAAAAZHJzL1BLAwQUAAAACACHTuJAFdGrc90AAAAN&#10;AQAADwAAAGRycy9kb3ducmV2LnhtbE2PwU7DMAyG70i8Q2QkbluaUZWuazoNxA4ckMqG2DVrTFto&#10;kqpJt/L2eCd2s+VPv78/X0+mYyccfOusBDGPgKGtnG5tLeFjv52lwHxQVqvOWZTwix7Wxe1NrjLt&#10;zvYdT7tQMwqxPlMSmhD6jHNfNWiUn7seLd2+3GBUoHWouR7UmcJNxxdRlHCjWksfGtXjc4PVz240&#10;EtIxScrvt3La7l+ap/iz3Lzqw0bK+zsRrYAFnMI/DBd9UoeCnI5utNqzTsLsMRWE0iAeBLW6ICIW&#10;S2BHCYt4mQIvcn7dovgDUEsDBBQAAAAIAIdO4kC1XzqKvAEAAEMDAAAOAAAAZHJzL2Uyb0RvYy54&#10;bWytUktu2zAQ3RfoHQjua8lGXDuC5SwapJuiDZDmADRFSgRIDjukLbuXKZBdDtHjFLlGhrTr9LMr&#10;CgEUh3x8M+/NrK72zrKdwmjAt3w6qTlTXkJnfN/y+883b5acxSR8Jyx41fKDivxq/frVagyNmsEA&#10;tlPIiMTHZgwtH1IKTVVFOSgn4gSC8nSpAZ1IFGJfdShGYne2mtX122oE7AKCVDHS6fXxkq8Lv9ZK&#10;pk9aR5WYbTnVlsqKZd3ktVqvRNOjCIORpzLEP1ThhPGU9Ex1LZJgWzR/UTkjESLoNJHgKtDaSFU0&#10;kJpp/Yeau0EEVbSQOTGcbYr/j1Z+3N0iMx31jjMvHLXo6dvjj+8P7HI2ze6MITYEugu3eIoibbPU&#10;vUaX/ySC7Yujh7Ojap+YpMPF4mJR12S8pLvZxXRZL4vn1cvzgDG9V+BY3rQcqWXFSbH7EBOlJOhP&#10;SM4WwZruxlhbAuw37yyynaD2zi/zl2umJ7/BrGcjCZwvF/NC7SETHIHWEz6LPMrKuw10BzKFpprq&#10;GQC/cjbShLQ8ftkKVJwJL+m45YmzbUDTD4QrZhUi6lQp4TRVeRR+jUu6l9lfP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AV0atz3QAAAA0BAAAPAAAAAAAAAAEAIAAAACIAAABkcnMvZG93bnJldi54&#10;bWxQSwECFAAUAAAACACHTuJAtV86irwBAABDAwAADgAAAAAAAAABACAAAAAsAQAAZHJzL2Uyb0Rv&#10;Yy54bWxQSwUGAAAAAAYABgBZAQAAWgUAAAAA&#10;">
                <v:fill on="t" focussize="0,0"/>
                <v:stroke on="f" weight="1.25pt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2037080</wp:posOffset>
                </wp:positionH>
                <wp:positionV relativeFrom="paragraph">
                  <wp:posOffset>135255</wp:posOffset>
                </wp:positionV>
                <wp:extent cx="2654935" cy="681990"/>
                <wp:effectExtent l="0" t="0" r="0" b="0"/>
                <wp:wrapNone/>
                <wp:docPr id="35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760" cy="681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cs="微软雅黑"/>
                                <w:b/>
                                <w:bCs/>
                                <w:color w:val="FFFFFF"/>
                                <w:sz w:val="40"/>
                                <w:szCs w:val="40"/>
                                <w:lang w:val="en-US" w:eastAsia="zh-CN"/>
                              </w:rPr>
                              <w:t>姓名</w:t>
                            </w:r>
                            <w:r>
                              <w:rPr>
                                <w:rFonts w:hint="eastAsia" w:cs="微软雅黑"/>
                                <w:b/>
                                <w:bCs/>
                                <w:color w:val="FFFFFF"/>
                                <w:sz w:val="64"/>
                                <w:szCs w:val="6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cs="微软雅黑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n-US" w:eastAsia="zh-CN"/>
                              </w:rPr>
                              <w:t>/ 应届生 / 安卓软件工程师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0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/>
                                <w:sz w:val="64"/>
                                <w:szCs w:val="6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t" upright="1"/>
                    </wps:wsp>
                  </a:graphicData>
                </a:graphic>
              </wp:anchor>
            </w:drawing>
          </mc:Choice>
          <mc:Fallback>
            <w:pict>
              <v:shape id="文本框 46" o:spid="_x0000_s1026" o:spt="202" type="#_x0000_t202" style="position:absolute;left:0pt;margin-left:160.4pt;margin-top:10.65pt;height:53.7pt;width:209.05pt;z-index:251672576;mso-width-relative:page;mso-height-relative:page;" filled="f" stroked="f" coordsize="21600,21600" o:gfxdata="UEsDBAoAAAAAAIdO4kAAAAAAAAAAAAAAAAAEAAAAZHJzL1BLAwQUAAAACACHTuJAQnM8/dkAAAAK&#10;AQAADwAAAGRycy9kb3ducmV2LnhtbE2Py07DMBBF90j8gzWV2FE7idSmaZwKIVghIdKwYOnEbmI1&#10;HofYffD3DCu6HN2je8+Uu6sb2dnMwXqUkCwFMIOd1xZ7CZ/N62MOLESFWo0ejYQfE2BX3d+VqtD+&#10;grU572PPqARDoSQMMU4F56EbjFNh6SeDlB387FSkc+65ntWFyt3IUyFW3CmLtDCoyTwPpjvuT07C&#10;0xfWL/b7vf2oD7Vtmo3At9VRyodFIrbAornGfxj+9EkdKnJq/Ql1YKOELBWkHiWkSQaMgHWWb4C1&#10;RKb5GnhV8tsXql9QSwMEFAAAAAgAh07iQJrq6kTLAQAAbAMAAA4AAABkcnMvZTJvRG9jLnhtbK1T&#10;S44TMRDdI3EHy3viJJCeSSvOSGg0CAkB0sABHLc7bck/yk66wwHgBqzYsOdcOQdlJx0i2CE21WVX&#10;1XO9V9Wru8EaslcQtXecziZTSpSTvtFuy+nHDw/PbimJSbhGGO8UpwcV6d366ZNVH2o19503jQKC&#10;IC7WfeC0SynUjEXZKSvixAflMNh6sCLhEbasAdEjujVsPp1WrPfQBPBSxYi396cgXRf8tlUyvWvb&#10;qBIxnGJvqVgodpMtW69EvQUROi3PbYh/6MIK7fDRC9S9SILsQP8FZbUEH32bJtJb5ttWS1U4IJvZ&#10;9A82j50IqnBBcWK4yBT/H6x8u38PRDecPl9Q4oTFGR2/fT1+/3n88YW8qLJAfYg15j0GzEzDSz/g&#10;oMf7iJeZ99CCzV9kRDCOUh8u8qohEZmLbqr5TYUhibHqdrZcFv3Z7+oAMb1S3pLscAo4vqKq2L+J&#10;CTvB1DElP+b8gzamjNA40nO6XMwXpeAqYnVScKo1LlepshZnwMztxCF7adgMZ8Ib3xyQL642NtJ5&#10;+ExJj2vCafy0E6AoMa8dziHv1OjA6GxGRziJpZwmSnYB9LZDrCIdy6/hSAul8/rlnbk+o3/9k6x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EJzPP3ZAAAACgEAAA8AAAAAAAAAAQAgAAAAIgAAAGRy&#10;cy9kb3ducmV2LnhtbFBLAQIUABQAAAAIAIdO4kCa6upEywEAAGwDAAAOAAAAAAAAAAEAIAAAACgB&#10;AABkcnMvZTJvRG9jLnhtbFBLBQYAAAAABgAGAFkBAABlBQAAAAA=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cs="微软雅黑"/>
                          <w:b/>
                          <w:bCs/>
                          <w:color w:val="FFFFFF"/>
                          <w:sz w:val="40"/>
                          <w:szCs w:val="40"/>
                          <w:lang w:val="en-US" w:eastAsia="zh-CN"/>
                        </w:rPr>
                        <w:t>姓名</w:t>
                      </w:r>
                      <w:r>
                        <w:rPr>
                          <w:rFonts w:hint="eastAsia" w:cs="微软雅黑"/>
                          <w:b/>
                          <w:bCs/>
                          <w:color w:val="FFFFFF"/>
                          <w:sz w:val="64"/>
                          <w:szCs w:val="6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cs="微软雅黑"/>
                          <w:b/>
                          <w:bCs/>
                          <w:color w:val="FFFFFF"/>
                          <w:sz w:val="24"/>
                          <w:szCs w:val="24"/>
                          <w:lang w:val="en-US" w:eastAsia="zh-CN"/>
                        </w:rPr>
                        <w:t>/ 应届生 / 安卓软件工程师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0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/>
                          <w:sz w:val="64"/>
                          <w:szCs w:val="6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-80645</wp:posOffset>
                </wp:positionH>
                <wp:positionV relativeFrom="paragraph">
                  <wp:posOffset>290830</wp:posOffset>
                </wp:positionV>
                <wp:extent cx="2383790" cy="5744210"/>
                <wp:effectExtent l="0" t="0" r="0" b="0"/>
                <wp:wrapNone/>
                <wp:docPr id="5" name="文本框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3790" cy="5744210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1613"/>
                                <w:tab w:val="left" w:pos="3139"/>
                                <w:tab w:val="left" w:pos="4367"/>
                                <w:tab w:val="left" w:pos="5745"/>
                                <w:tab w:val="left" w:pos="6920"/>
                                <w:tab w:val="left" w:pos="8562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cs="微软雅黑"/>
                                <w:b/>
                                <w:bCs w:val="0"/>
                                <w:color w:val="auto"/>
                                <w:sz w:val="26"/>
                                <w:szCs w:val="2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="微软雅黑"/>
                                <w:b/>
                                <w:bCs w:val="0"/>
                                <w:color w:val="auto"/>
                                <w:sz w:val="26"/>
                                <w:szCs w:val="26"/>
                                <w:lang w:val="en-US" w:eastAsia="zh-CN"/>
                              </w:rPr>
                              <w:t>基本信息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1613"/>
                                <w:tab w:val="left" w:pos="3139"/>
                                <w:tab w:val="left" w:pos="4367"/>
                                <w:tab w:val="left" w:pos="5745"/>
                                <w:tab w:val="left" w:pos="6920"/>
                                <w:tab w:val="left" w:pos="8562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199x.xx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1613"/>
                                <w:tab w:val="left" w:pos="5745"/>
                                <w:tab w:val="left" w:pos="666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中共弄党员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1613"/>
                                <w:tab w:val="left" w:pos="5745"/>
                                <w:tab w:val="left" w:pos="666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pacing w:val="29"/>
                                <w:kern w:val="0"/>
                                <w:sz w:val="22"/>
                                <w:szCs w:val="22"/>
                                <w:fitText w:val="777" w:id="0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12345678987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     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1613"/>
                                <w:tab w:val="left" w:pos="5745"/>
                                <w:tab w:val="left" w:pos="666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123456789</w:t>
                            </w:r>
                            <w:r>
                              <w:rPr>
                                <w:rFonts w:hint="eastAsia" w:cs="微软雅黑"/>
                                <w:b w:val="0"/>
                                <w:bCs/>
                                <w:color w:val="auto"/>
                                <w:sz w:val="18"/>
                                <w:szCs w:val="18"/>
                                <w:lang w:val="en-US" w:eastAsia="zh-CN"/>
                              </w:rPr>
                              <w:t>@qq.com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1613"/>
                                <w:tab w:val="left" w:pos="5745"/>
                                <w:tab w:val="left" w:pos="666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xxxx区xxxx路xx号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line="4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auto"/>
                                <w:sz w:val="26"/>
                                <w:szCs w:val="26"/>
                                <w:lang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line="4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6"/>
                                <w:szCs w:val="2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auto"/>
                                <w:sz w:val="26"/>
                                <w:szCs w:val="26"/>
                                <w:lang w:eastAsia="zh-CN"/>
                              </w:rPr>
                              <w:t>教育背景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2503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kern w:val="2"/>
                                <w:sz w:val="22"/>
                                <w:szCs w:val="22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kern w:val="2"/>
                                <w:sz w:val="22"/>
                                <w:szCs w:val="22"/>
                                <w:lang w:val="en-US" w:eastAsia="zh-CN" w:bidi="ar-SA"/>
                              </w:rPr>
                              <w:t xml:space="preserve">2011.09/2014.07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2503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kern w:val="2"/>
                                <w:sz w:val="22"/>
                                <w:szCs w:val="22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kern w:val="2"/>
                                <w:sz w:val="22"/>
                                <w:szCs w:val="22"/>
                                <w:lang w:val="en-US" w:eastAsia="zh-CN" w:bidi="ar-SA"/>
                              </w:rPr>
                              <w:t xml:space="preserve">理工学院 </w:t>
                            </w:r>
                            <w:r>
                              <w:rPr>
                                <w:rFonts w:hint="eastAsia" w:cs="微软雅黑"/>
                                <w:b w:val="0"/>
                                <w:bCs/>
                                <w:color w:val="auto"/>
                                <w:kern w:val="2"/>
                                <w:sz w:val="22"/>
                                <w:szCs w:val="22"/>
                                <w:lang w:val="en-US" w:eastAsia="zh-CN" w:bidi="ar-SA"/>
                              </w:rPr>
                              <w:t xml:space="preserve">/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kern w:val="2"/>
                                <w:sz w:val="22"/>
                                <w:szCs w:val="22"/>
                                <w:lang w:val="en-US" w:eastAsia="zh-CN" w:bidi="ar-SA"/>
                              </w:rPr>
                              <w:t>本科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2503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kern w:val="2"/>
                                <w:sz w:val="22"/>
                                <w:szCs w:val="22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kern w:val="2"/>
                                <w:sz w:val="22"/>
                                <w:szCs w:val="22"/>
                                <w:lang w:val="en-US" w:eastAsia="zh-CN" w:bidi="ar-SA"/>
                              </w:rPr>
                              <w:t xml:space="preserve">计算机信息管理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lang w:eastAsia="zh-CN"/>
                              </w:rPr>
                              <w:t>主修课程：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</w:rPr>
                              <w:t>数据库应用技术、电子商务、C程序设计、计算机组装与维护、企业资源规划(ERP)与管理、服务器的架设与管理、网页设计、Java程序设计、信息安全、管理信息系统开发、SQL Server管理系统的开发与设计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spacing w:line="4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i w:val="0"/>
                                <w:caps w:val="0"/>
                                <w:color w:val="auto"/>
                                <w:spacing w:val="0"/>
                                <w:sz w:val="28"/>
                                <w:szCs w:val="28"/>
                                <w:shd w:val="clear" w:color="auto" w:fill="FFFFFF"/>
                                <w:lang w:eastAsia="zh-CN"/>
                              </w:rPr>
                            </w:pPr>
                            <w:r>
                              <w:rPr>
                                <w:rStyle w:val="11"/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cs="微软雅黑"/>
                                <w:b/>
                                <w:bCs/>
                                <w:i w:val="0"/>
                                <w:caps w:val="0"/>
                                <w:color w:val="auto"/>
                                <w:spacing w:val="0"/>
                                <w:sz w:val="26"/>
                                <w:szCs w:val="26"/>
                                <w:shd w:val="clear" w:color="auto" w:fill="FFFFFF"/>
                                <w:lang w:val="en-US" w:eastAsia="zh-CN"/>
                              </w:rPr>
                              <w:t xml:space="preserve">    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auto"/>
                                <w:spacing w:val="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auto"/>
                                <w:spacing w:val="0"/>
                                <w:sz w:val="26"/>
                                <w:szCs w:val="26"/>
                                <w:shd w:val="clear" w:color="auto" w:fill="FFFFFF"/>
                                <w:lang w:eastAsia="zh-CN"/>
                              </w:rPr>
                              <w:t>职业技能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4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6"/>
                                <w:szCs w:val="26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spacing w:line="4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auto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spacing w:line="4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auto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pStyle w:val="6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color="auto" w:fill="auto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spacing w:beforeAutospacing="0" w:afterAutospacing="0" w:line="4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auto"/>
                              </w:rPr>
                              <w:br w:type="textWrapping"/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spacing w:line="4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1613"/>
                                <w:tab w:val="left" w:pos="5745"/>
                                <w:tab w:val="left" w:pos="666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924" o:spid="_x0000_s1026" o:spt="202" type="#_x0000_t202" style="position:absolute;left:0pt;margin-left:-6.35pt;margin-top:22.9pt;height:452.3pt;width:187.7pt;z-index:251662336;mso-width-relative:page;mso-height-relative:page;" filled="f" stroked="f" coordsize="21600,21600" o:gfxdata="UEsDBAoAAAAAAIdO4kAAAAAAAAAAAAAAAAAEAAAAZHJzL1BLAwQUAAAACACHTuJAaqfjPdwAAAAK&#10;AQAADwAAAGRycy9kb3ducmV2LnhtbE2Py07DMBBF90j8gzVIbFBrp03aEuJUCAkWXUBfC9g5sZtE&#10;xOPIdh/8PdMVLGfm6M65xfJie3YyPnQOJSRjAcxg7XSHjYT97nW0ABaiQq16h0bCjwmwLG9vCpVr&#10;d8aNOW1jwygEQ64ktDEOOeehbo1VYewGg3Q7OG9VpNE3XHt1pnDb84kQM25Vh/ShVYN5aU39vT1a&#10;Cbt0Uz3o7G3xOe2e39er+cfXyh+kvL9LxBOwaC7xD4arPqlDSU6VO6IOrJcwSiZzQiWkGVUgYDq7&#10;LioJj5lIgZcF/1+h/AVQSwMEFAAAAAgAh07iQB+RCse2AQAAMgMAAA4AAABkcnMvZTJvRG9jLnht&#10;bK1SS44TMRDdI3EHy3vSnZ6EmWnFGQmNhg0CpIEDOG532pLtMmUn3eEAcANWbNhzrpyDsieTQbBD&#10;bPypz6t69Wp1MznL9hqjAS/4fFZzpr2Czvit4B8/3L244iwm6TtpwWvBDzrym/XzZ6sxtLqBAWyn&#10;kRGIj+0YBB9SCm1VRTVoJ+MMgvbk7AGdTPTFbdWhHAnd2aqp65fVCNgFBKVjJOvtg5OvC37fa5Xe&#10;9X3UiVnBqbdUTiznJp/VeiXbLcowGHVqQ/5DF04aT0XPULcySbZD8xeUMwohQp9mClwFfW+ULhyI&#10;zbz+g839IIMuXGg4MZzHFP8frHq7f4/MdIIvOfPSkUTHb1+P338ef3xh180iD2gMsaW4+0CRaXoF&#10;Ewn9aI9kzLynHl2+iREjP436cB6vnhJTZGwuri4ur8mlyLe8XCyaeRGgekoPGNNrDY7lh+BI+pWx&#10;yv2bmKgVCn0MydU83Blri4bWs5FKLBd1XTLOLkqxnjIzi4du8ytNm+lEbQPdgZjRElPFAfAzZyMt&#10;hODx006i5kx6RWbBE2e7gGY7UFwZQMEkYUpfpyXKyv/+L5WfVn39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Gqn4z3cAAAACgEAAA8AAAAAAAAAAQAgAAAAIgAAAGRycy9kb3ducmV2LnhtbFBLAQIU&#10;ABQAAAAIAIdO4kAfkQrHtgEAADIDAAAOAAAAAAAAAAEAIAAAACsBAABkcnMvZTJvRG9jLnhtbFBL&#10;BQYAAAAABgAGAFkBAABTBQAAAAA=&#10;">
                <v:fill on="f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1613"/>
                          <w:tab w:val="left" w:pos="3139"/>
                          <w:tab w:val="left" w:pos="4367"/>
                          <w:tab w:val="left" w:pos="5745"/>
                          <w:tab w:val="left" w:pos="6920"/>
                          <w:tab w:val="left" w:pos="8562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cs="微软雅黑"/>
                          <w:b/>
                          <w:bCs w:val="0"/>
                          <w:color w:val="auto"/>
                          <w:sz w:val="26"/>
                          <w:szCs w:val="26"/>
                          <w:lang w:val="en-US" w:eastAsia="zh-CN"/>
                        </w:rPr>
                      </w:pPr>
                      <w:r>
                        <w:rPr>
                          <w:rFonts w:hint="eastAsia" w:cs="微软雅黑"/>
                          <w:b/>
                          <w:bCs w:val="0"/>
                          <w:color w:val="auto"/>
                          <w:sz w:val="26"/>
                          <w:szCs w:val="26"/>
                          <w:lang w:val="en-US" w:eastAsia="zh-CN"/>
                        </w:rPr>
                        <w:t>基本信息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1613"/>
                          <w:tab w:val="left" w:pos="3139"/>
                          <w:tab w:val="left" w:pos="4367"/>
                          <w:tab w:val="left" w:pos="5745"/>
                          <w:tab w:val="left" w:pos="6920"/>
                          <w:tab w:val="left" w:pos="8562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rFonts w:hint="eastAsia" w:cs="微软雅黑"/>
                          <w:b w:val="0"/>
                          <w:bCs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   199x.xx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1613"/>
                          <w:tab w:val="left" w:pos="5745"/>
                          <w:tab w:val="left" w:pos="666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bCs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cs="微软雅黑"/>
                          <w:b w:val="0"/>
                          <w:bCs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   中共弄党员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1613"/>
                          <w:tab w:val="left" w:pos="5745"/>
                          <w:tab w:val="left" w:pos="666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pacing w:val="29"/>
                          <w:kern w:val="0"/>
                          <w:sz w:val="22"/>
                          <w:szCs w:val="22"/>
                          <w:fitText w:val="777" w:id="1"/>
                        </w:rPr>
                      </w:pPr>
                      <w:r>
                        <w:rPr>
                          <w:rFonts w:hint="eastAsia" w:cs="微软雅黑"/>
                          <w:b w:val="0"/>
                          <w:bCs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   12345678987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         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1613"/>
                          <w:tab w:val="left" w:pos="5745"/>
                          <w:tab w:val="left" w:pos="666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bCs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cs="微软雅黑"/>
                          <w:b w:val="0"/>
                          <w:bCs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   123456789</w:t>
                      </w:r>
                      <w:r>
                        <w:rPr>
                          <w:rFonts w:hint="eastAsia" w:cs="微软雅黑"/>
                          <w:b w:val="0"/>
                          <w:bCs/>
                          <w:color w:val="auto"/>
                          <w:sz w:val="18"/>
                          <w:szCs w:val="18"/>
                          <w:lang w:val="en-US" w:eastAsia="zh-CN"/>
                        </w:rPr>
                        <w:t>@qq.com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1613"/>
                          <w:tab w:val="left" w:pos="5745"/>
                          <w:tab w:val="left" w:pos="666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bCs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cs="微软雅黑"/>
                          <w:b w:val="0"/>
                          <w:bCs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   xxxx区xxxx路xx号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line="46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auto"/>
                          <w:sz w:val="26"/>
                          <w:szCs w:val="26"/>
                          <w:lang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line="46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6"/>
                          <w:szCs w:val="2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auto"/>
                          <w:sz w:val="26"/>
                          <w:szCs w:val="26"/>
                          <w:lang w:eastAsia="zh-CN"/>
                        </w:rPr>
                        <w:t>教育背景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2503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kern w:val="2"/>
                          <w:sz w:val="22"/>
                          <w:szCs w:val="22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kern w:val="2"/>
                          <w:sz w:val="22"/>
                          <w:szCs w:val="22"/>
                          <w:lang w:val="en-US" w:eastAsia="zh-CN" w:bidi="ar-SA"/>
                        </w:rPr>
                        <w:t xml:space="preserve">2011.09/2014.07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2503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kern w:val="2"/>
                          <w:sz w:val="22"/>
                          <w:szCs w:val="22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kern w:val="2"/>
                          <w:sz w:val="22"/>
                          <w:szCs w:val="22"/>
                          <w:lang w:val="en-US" w:eastAsia="zh-CN" w:bidi="ar-SA"/>
                        </w:rPr>
                        <w:t xml:space="preserve">理工学院 </w:t>
                      </w:r>
                      <w:r>
                        <w:rPr>
                          <w:rFonts w:hint="eastAsia" w:cs="微软雅黑"/>
                          <w:b w:val="0"/>
                          <w:bCs/>
                          <w:color w:val="auto"/>
                          <w:kern w:val="2"/>
                          <w:sz w:val="22"/>
                          <w:szCs w:val="22"/>
                          <w:lang w:val="en-US" w:eastAsia="zh-CN" w:bidi="ar-SA"/>
                        </w:rPr>
                        <w:t xml:space="preserve">/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kern w:val="2"/>
                          <w:sz w:val="22"/>
                          <w:szCs w:val="22"/>
                          <w:lang w:val="en-US" w:eastAsia="zh-CN" w:bidi="ar-SA"/>
                        </w:rPr>
                        <w:t>本科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2503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kern w:val="2"/>
                          <w:sz w:val="22"/>
                          <w:szCs w:val="22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kern w:val="2"/>
                          <w:sz w:val="22"/>
                          <w:szCs w:val="22"/>
                          <w:lang w:val="en-US" w:eastAsia="zh-CN" w:bidi="ar-SA"/>
                        </w:rPr>
                        <w:t xml:space="preserve">计算机信息管理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rFonts w:hint="eastAsia" w:cs="微软雅黑"/>
                          <w:b w:val="0"/>
                          <w:bCs/>
                          <w:color w:val="auto"/>
                          <w:sz w:val="22"/>
                          <w:szCs w:val="22"/>
                          <w:lang w:eastAsia="zh-CN"/>
                        </w:rPr>
                        <w:t>主修课程：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</w:rPr>
                        <w:t>数据库应用技术、电子商务、C程序设计、计算机组装与维护、企业资源规划(ERP)与管理、服务器的架设与管理、网页设计、Java程序设计、信息安全、管理信息系统开发、SQL Server管理系统的开发与设计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spacing w:line="4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i w:val="0"/>
                          <w:caps w:val="0"/>
                          <w:color w:val="auto"/>
                          <w:spacing w:val="0"/>
                          <w:sz w:val="28"/>
                          <w:szCs w:val="28"/>
                          <w:shd w:val="clear" w:color="auto" w:fill="FFFFFF"/>
                          <w:lang w:eastAsia="zh-CN"/>
                        </w:rPr>
                      </w:pPr>
                      <w:r>
                        <w:rPr>
                          <w:rStyle w:val="11"/>
                          <w:rFonts w:hint="eastAsia" w:ascii="微软雅黑" w:hAnsi="微软雅黑" w:eastAsia="微软雅黑" w:cs="微软雅黑"/>
                          <w:b w:val="0"/>
                          <w:bCs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 w:cs="微软雅黑"/>
                          <w:b/>
                          <w:bCs/>
                          <w:i w:val="0"/>
                          <w:caps w:val="0"/>
                          <w:color w:val="auto"/>
                          <w:spacing w:val="0"/>
                          <w:sz w:val="26"/>
                          <w:szCs w:val="26"/>
                          <w:shd w:val="clear" w:color="auto" w:fill="FFFFFF"/>
                          <w:lang w:val="en-US" w:eastAsia="zh-CN"/>
                        </w:rPr>
                        <w:t xml:space="preserve">    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auto"/>
                          <w:spacing w:val="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auto"/>
                          <w:spacing w:val="0"/>
                          <w:sz w:val="26"/>
                          <w:szCs w:val="26"/>
                          <w:shd w:val="clear" w:color="auto" w:fill="FFFFFF"/>
                          <w:lang w:eastAsia="zh-CN"/>
                        </w:rPr>
                        <w:t>职业技能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460" w:lineRule="exact"/>
                        <w:ind w:left="0" w:leftChars="0" w:right="0" w:rightChars="0" w:firstLine="0" w:firstLineChars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6"/>
                          <w:szCs w:val="26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spacing w:line="460" w:lineRule="exact"/>
                        <w:ind w:left="0" w:leftChars="0" w:right="0" w:rightChars="0" w:firstLine="0" w:firstLineChars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auto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spacing w:line="460" w:lineRule="exact"/>
                        <w:ind w:left="0" w:leftChars="0" w:right="0" w:rightChars="0" w:firstLine="0" w:firstLineChars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auto"/>
                          <w:lang w:val="en-US" w:eastAsia="zh-CN"/>
                        </w:rPr>
                      </w:pPr>
                    </w:p>
                    <w:p>
                      <w:pPr>
                        <w:pStyle w:val="6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color="auto" w:fill="auto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spacing w:beforeAutospacing="0" w:afterAutospacing="0" w:line="460" w:lineRule="exact"/>
                        <w:ind w:left="0" w:leftChars="0" w:right="0" w:rightChars="0" w:firstLine="0" w:firstLineChars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auto"/>
                        </w:rPr>
                        <w:br w:type="textWrapping"/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spacing w:line="460" w:lineRule="exact"/>
                        <w:ind w:left="0" w:leftChars="0" w:right="0" w:rightChars="0" w:firstLine="0" w:firstLineChars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1613"/>
                          <w:tab w:val="left" w:pos="5745"/>
                          <w:tab w:val="left" w:pos="666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cs="微软雅黑"/>
                          <w:b w:val="0"/>
                          <w:bCs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2503170</wp:posOffset>
                </wp:positionH>
                <wp:positionV relativeFrom="paragraph">
                  <wp:posOffset>55880</wp:posOffset>
                </wp:positionV>
                <wp:extent cx="4442460" cy="10097135"/>
                <wp:effectExtent l="0" t="0" r="0" b="0"/>
                <wp:wrapNone/>
                <wp:docPr id="4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2460" cy="10097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line="3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auto"/>
                                <w:spacing w:val="0"/>
                                <w:sz w:val="26"/>
                                <w:szCs w:val="26"/>
                                <w:shd w:val="clear" w:color="auto" w:fill="auto"/>
                                <w:lang w:val="en-US" w:eastAsia="zh-CN"/>
                              </w:rPr>
                              <w:t>工作经历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2503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kern w:val="2"/>
                                <w:sz w:val="22"/>
                                <w:szCs w:val="22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kern w:val="2"/>
                                <w:sz w:val="22"/>
                                <w:szCs w:val="22"/>
                                <w:lang w:val="en-US" w:eastAsia="zh-CN" w:bidi="ar-SA"/>
                              </w:rPr>
                              <w:t xml:space="preserve">2015.06/至今        信息科技有限公司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android软件工程师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开发基于Android平台的APP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根据开发进度和任务分配，完成相应模块软件的设计、开发、编程任务；进行程序单元、功能的测试，查出软件存在的缺陷并保证其质量；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根据项目任务计划按时完成软件编码、单元测试及正式商用工作；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参与与其他应用软件直接的整合接口设计、及测试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</w:rPr>
                              <w:t>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按照开发流程编写各阶段的设计文档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</w:rPr>
                              <w:t>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维护软件使之保持可用性和稳定性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</w:rPr>
                              <w:t>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2015.09/2015.05      网络科技有限公司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安卓软件工程师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负责Andriod手机应用产品的设计，实现，测试及维护功能；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完成软件系统代码的实现，编写代码注释和开发文档；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辅助进行系统的功能定义程序设计；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根据设计文档或需求说明完成代码编写，调试，测试和维护；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分析并解决软件开发过程中的问题；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协助测试工程师制定测试计划，定位发现的问题；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配合项目经理完成相关任务目标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</w:rPr>
                              <w:t>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2014.07/2015.09    安卓电子科技有限公司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安卓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</w:rPr>
                              <w:t>开发实习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负责Android内核与驱动程序的开发、维护工作；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AndroidFramework中的新功能的设计与实现；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评估和验证硬件的改动和优化；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负责编写相应设计和测试文档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</w:rPr>
                              <w:t>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spacing w:line="3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cs="微软雅黑"/>
                                <w:b/>
                                <w:bCs w:val="0"/>
                                <w:color w:val="auto"/>
                                <w:sz w:val="28"/>
                                <w:szCs w:val="28"/>
                                <w:lang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spacing w:line="3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cs="微软雅黑"/>
                                <w:b/>
                                <w:bCs w:val="0"/>
                                <w:color w:val="auto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 w:cs="微软雅黑"/>
                                <w:b/>
                                <w:bCs w:val="0"/>
                                <w:color w:val="auto"/>
                                <w:sz w:val="28"/>
                                <w:szCs w:val="28"/>
                                <w:lang w:eastAsia="zh-CN"/>
                              </w:rPr>
                              <w:t>自我评价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spacing w:line="3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</w:rPr>
                              <w:t>本人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性格开朗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善于沟通学习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</w:rPr>
                              <w:t>、善于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尝试新事物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</w:rPr>
                              <w:t>；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lang w:eastAsia="zh-CN"/>
                              </w:rPr>
                              <w:t>有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</w:rPr>
                              <w:t>良好的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lang w:eastAsia="zh-CN"/>
                              </w:rPr>
                              <w:t>责任心、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spacing w:line="3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</w:rPr>
                              <w:t>团体精神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  <w:t>美术功底及艺术素养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</w:rPr>
                              <w:t>；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lang w:eastAsia="zh-CN"/>
                              </w:rPr>
                              <w:t>但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</w:rPr>
                              <w:t>社会经历不足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lang w:eastAsia="zh-CN"/>
                              </w:rPr>
                              <w:t>的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shd w:val="clear" w:color="auto" w:fill="FFFFFF"/>
                              </w:rPr>
                              <w:t>我会努力克服，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spacing w:line="3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shd w:val="clear" w:color="auto" w:fill="FFFFFF"/>
                              </w:rPr>
                              <w:t>不断完善自我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</w:rPr>
                              <w:t>；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shd w:val="clear" w:color="auto" w:fill="FFFFFF"/>
                              </w:rPr>
                              <w:t>我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</w:rPr>
                              <w:t>相信在今天这个尊重知识，尊重人才的环境里，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spacing w:line="3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</w:rPr>
                              <w:t>通过自己的不懈努力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,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</w:rPr>
                              <w:t>能够实现自我的人生价值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  <w:lang w:eastAsia="zh-CN"/>
                              </w:rPr>
                              <w:t>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spacing w:line="380" w:lineRule="exact"/>
                              <w:ind w:right="0" w:rightChars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80" w:lineRule="exact"/>
                              <w:ind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80" w:lineRule="exact"/>
                              <w:ind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spacing w:line="3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auto"/>
                                <w:spacing w:val="0"/>
                                <w:sz w:val="26"/>
                                <w:szCs w:val="26"/>
                                <w:shd w:val="clear" w:color="auto" w:fill="FFFFFF"/>
                                <w:lang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auto"/>
                                <w:spacing w:val="0"/>
                                <w:sz w:val="21"/>
                                <w:szCs w:val="21"/>
                                <w:shd w:val="clear" w:color="auto" w:fill="FFFFFF"/>
                              </w:rPr>
                              <w:br w:type="textWrapping"/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spacing w:line="3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auto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spacing w:line="3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auto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pStyle w:val="6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color="auto" w:fill="auto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spacing w:beforeAutospacing="0" w:afterAutospacing="0" w:line="3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color="auto" w:fill="auto"/>
                              </w:rPr>
                              <w:br w:type="textWrapping"/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spacing w:line="3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2"/>
                                <w:szCs w:val="22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80" w:lineRule="exact"/>
                              <w:ind w:left="0" w:leftChars="0" w:right="0" w:rightChars="0" w:firstLine="0" w:firstLineChars="0"/>
                              <w:textAlignment w:val="auto"/>
                              <w:outlineLvl w:val="9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26" o:spt="202" type="#_x0000_t202" style="position:absolute;left:0pt;margin-left:197.1pt;margin-top:4.4pt;height:795.05pt;width:349.8pt;z-index:251661312;mso-width-relative:page;mso-height-relative:page;" filled="f" stroked="f" coordsize="21600,21600" o:gfxdata="UEsDBAoAAAAAAIdO4kAAAAAAAAAAAAAAAAAEAAAAZHJzL1BLAwQUAAAACACHTuJAXqA/0tgAAAAL&#10;AQAADwAAAGRycy9kb3ducmV2LnhtbE2PwU7DMBBE70j8g7VI3KidlqI4xKkgIhKoJwri7MZLHBHb&#10;IXbb8PdsT3Cb1Yxm35Sb2Q3siFPsg1eQLQQw9G0wve8UvL81NzmwmLQ3eggeFfxghE11eVHqwoST&#10;f8XjLnWMSnwstAKb0lhwHluLTsdFGNGT9xkmpxOdU8fNpE9U7ga+FOKOO917+mD1iLXF9mt3cAoa&#10;bB4en6OM3/nHOqvtU72dX2qlrq8ycQ8s4Zz+wnDGJ3SoiGkfDt5ENihYydslRRXktODsC7kitSe1&#10;lrkEXpX8/4bqF1BLAwQUAAAACACHTuJAwUyu+LUBAABFAwAADgAAAGRycy9lMm9Eb2MueG1srVLL&#10;jtMwFN0j8Q+W9zRJm5nSqOlIaDQICQHSwAe4jt1Y8otrt0l/AP6AFRv2fFe/g2u30+kMO8TG8X3k&#10;+Jxz7/JmNJrsBATlbEurSUmJsNx1ym5a+uXz3avXlITIbMe0s6KlexHozerli+XgGzF1vdOdAIIg&#10;NjSDb2kfo2+KIvBeGBYmzguLRenAsIghbIoO2IDoRhfTsrwuBgedB8dFCJi9PRbpKuNLKXj8KGUQ&#10;keiWIreYT8jnOp3FasmaDTDfK36iwf6BhWHK4qNnqFsWGdmC+gvKKA4uOBkn3JnCSam4yBpQTVU+&#10;U3PfMy+yFjQn+LNN4f/B8g+7T0BU19KaEssMjujw4/vh5+/Dr29kNk/+DD402HbvsTGOb9yIc37I&#10;B0wm2aMEk74oiGAdnd6f3RVjJByTdV1P62sscaxVZbmYV7OrBFQ8/u8hxLfCGZIuLQWcX7aV7d6H&#10;eGx9aEnPWXentM4z1PZJAjFTpkjkjyTTLY7r8aRo7bo9Chpw9C0NX7cMBCX6nUVvF1U9W+Cu5KC+&#10;mlcYwGVlfVnZelCbHslmU/KDOKus6rRXaRku40zrcftXf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eoD/S2AAAAAsBAAAPAAAAAAAAAAEAIAAAACIAAABkcnMvZG93bnJldi54bWxQSwECFAAUAAAA&#10;CACHTuJAwUyu+LUBAABFAwAADgAAAAAAAAABACAAAAAnAQAAZHJzL2Uyb0RvYy54bWxQSwUGAAAA&#10;AAYABgBZAQAATgUAAAAA&#10;">
                <v:fill on="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line="38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auto"/>
                          <w:spacing w:val="0"/>
                          <w:sz w:val="26"/>
                          <w:szCs w:val="26"/>
                          <w:shd w:val="clear" w:color="auto" w:fill="auto"/>
                          <w:lang w:val="en-US" w:eastAsia="zh-CN"/>
                        </w:rPr>
                        <w:t>工作经历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2503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kern w:val="2"/>
                          <w:sz w:val="22"/>
                          <w:szCs w:val="22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kern w:val="2"/>
                          <w:sz w:val="22"/>
                          <w:szCs w:val="22"/>
                          <w:lang w:val="en-US" w:eastAsia="zh-CN" w:bidi="ar-SA"/>
                        </w:rPr>
                        <w:t xml:space="preserve">2015.06/至今        信息科技有限公司   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android软件工程师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开发基于Android平台的APP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根据开发进度和任务分配，完成相应模块软件的设计、开发、编程任务；进行程序单元、功能的测试，查出软件存在的缺陷并保证其质量；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根据项目任务计划按时完成软件编码、单元测试及正式商用工作；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参与与其他应用软件直接的整合接口设计、及测试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</w:rPr>
                        <w:t>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按照开发流程编写各阶段的设计文档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</w:rPr>
                        <w:t>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维护软件使之保持可用性和稳定性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</w:rPr>
                        <w:t>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2015.09/2015.05      网络科技有限公司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安卓软件工程师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负责Andriod手机应用产品的设计，实现，测试及维护功能；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完成软件系统代码的实现，编写代码注释和开发文档；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辅助进行系统的功能定义程序设计；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根据设计文档或需求说明完成代码编写，调试，测试和维护；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分析并解决软件开发过程中的问题；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协助测试工程师制定测试计划，定位发现的问题；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配合项目经理完成相关任务目标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</w:rPr>
                        <w:t>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2014.07/2015.09    安卓电子科技有限公司    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安卓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</w:rPr>
                        <w:t>开发实习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负责Android内核与驱动程序的开发、维护工作；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AndroidFramework中的新功能的设计与实现；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评估和验证硬件的改动和优化；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负责编写相应设计和测试文档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</w:rPr>
                        <w:t>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spacing w:line="38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cs="微软雅黑"/>
                          <w:b/>
                          <w:bCs w:val="0"/>
                          <w:color w:val="auto"/>
                          <w:sz w:val="28"/>
                          <w:szCs w:val="28"/>
                          <w:lang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spacing w:line="38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cs="微软雅黑"/>
                          <w:b/>
                          <w:bCs w:val="0"/>
                          <w:color w:val="auto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hint="eastAsia" w:cs="微软雅黑"/>
                          <w:b/>
                          <w:bCs w:val="0"/>
                          <w:color w:val="auto"/>
                          <w:sz w:val="28"/>
                          <w:szCs w:val="28"/>
                          <w:lang w:eastAsia="zh-CN"/>
                        </w:rPr>
                        <w:t>自我评价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spacing w:line="38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</w:rPr>
                        <w:t>本人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性格开朗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</w:rPr>
                        <w:t>、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善于沟通学习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</w:rPr>
                        <w:t>、善于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尝试新事物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</w:rPr>
                        <w:t>；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  <w:lang w:eastAsia="zh-CN"/>
                        </w:rPr>
                        <w:t>有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</w:rPr>
                        <w:t>良好的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  <w:lang w:eastAsia="zh-CN"/>
                        </w:rPr>
                        <w:t>责任心、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spacing w:line="38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</w:rPr>
                        <w:t>团体精神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  <w:lang w:eastAsia="zh-CN"/>
                        </w:rPr>
                        <w:t>、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  <w:t>美术功底及艺术素养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</w:rPr>
                        <w:t>；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  <w:lang w:eastAsia="zh-CN"/>
                        </w:rPr>
                        <w:t>但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</w:rPr>
                        <w:t>社会经历不足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  <w:lang w:eastAsia="zh-CN"/>
                        </w:rPr>
                        <w:t>的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  <w:shd w:val="clear" w:color="auto" w:fill="FFFFFF"/>
                        </w:rPr>
                        <w:t>我会努力克服，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spacing w:line="38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  <w:shd w:val="clear" w:color="auto" w:fill="FFFFFF"/>
                        </w:rPr>
                        <w:t>不断完善自我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  <w:shd w:val="clear" w:color="auto" w:fill="FFFFFF"/>
                          <w:lang w:eastAsia="zh-CN"/>
                        </w:rPr>
                        <w:t>；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  <w:shd w:val="clear" w:color="auto" w:fill="FFFFFF"/>
                        </w:rPr>
                        <w:t>我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</w:rPr>
                        <w:t>相信在今天这个尊重知识，尊重人才的环境里，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spacing w:line="38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</w:rPr>
                        <w:t>通过自己的不懈努力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  <w:lang w:val="en-US" w:eastAsia="zh-CN"/>
                        </w:rPr>
                        <w:t>,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</w:rPr>
                        <w:t>能够实现自我的人生价值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  <w:lang w:eastAsia="zh-CN"/>
                        </w:rPr>
                        <w:t>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bidi w:val="0"/>
                        <w:spacing w:line="380" w:lineRule="exact"/>
                        <w:ind w:right="0" w:rightChars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auto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80" w:lineRule="exact"/>
                        <w:ind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80" w:lineRule="exact"/>
                        <w:ind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8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8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spacing w:line="380" w:lineRule="exact"/>
                        <w:ind w:left="0" w:leftChars="0" w:right="0" w:rightChars="0" w:firstLine="0" w:firstLineChars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auto"/>
                          <w:spacing w:val="0"/>
                          <w:sz w:val="26"/>
                          <w:szCs w:val="26"/>
                          <w:shd w:val="clear" w:color="auto" w:fill="FFFFFF"/>
                          <w:lang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80" w:lineRule="exact"/>
                        <w:ind w:left="0" w:leftChars="0" w:right="0" w:rightChars="0" w:firstLine="0" w:firstLineChars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6"/>
                          <w:szCs w:val="2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auto"/>
                          <w:spacing w:val="0"/>
                          <w:sz w:val="21"/>
                          <w:szCs w:val="21"/>
                          <w:shd w:val="clear" w:color="auto" w:fill="FFFFFF"/>
                        </w:rPr>
                        <w:br w:type="textWrapping"/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spacing w:line="380" w:lineRule="exact"/>
                        <w:ind w:left="0" w:leftChars="0" w:right="0" w:rightChars="0" w:firstLine="0" w:firstLineChars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auto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spacing w:line="380" w:lineRule="exact"/>
                        <w:ind w:left="0" w:leftChars="0" w:right="0" w:rightChars="0" w:firstLine="0" w:firstLineChars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auto"/>
                          <w:lang w:val="en-US" w:eastAsia="zh-CN"/>
                        </w:rPr>
                      </w:pPr>
                    </w:p>
                    <w:p>
                      <w:pPr>
                        <w:pStyle w:val="6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color="auto" w:fill="auto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spacing w:beforeAutospacing="0" w:afterAutospacing="0" w:line="380" w:lineRule="exact"/>
                        <w:ind w:left="0" w:leftChars="0" w:right="0" w:rightChars="0" w:firstLine="0" w:firstLineChars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color="auto" w:fill="auto"/>
                        </w:rPr>
                        <w:br w:type="textWrapping"/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spacing w:line="380" w:lineRule="exact"/>
                        <w:ind w:left="0" w:leftChars="0" w:right="0" w:rightChars="0" w:firstLine="0" w:firstLineChars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2"/>
                          <w:szCs w:val="22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80" w:lineRule="exact"/>
                        <w:ind w:left="0" w:leftChars="0" w:right="0" w:rightChars="0" w:firstLine="0" w:firstLineChars="0"/>
                        <w:textAlignment w:val="auto"/>
                        <w:outlineLvl w:val="9"/>
                        <w:rPr>
                          <w:color w:val="aut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1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-310515</wp:posOffset>
                </wp:positionH>
                <wp:positionV relativeFrom="paragraph">
                  <wp:posOffset>90805</wp:posOffset>
                </wp:positionV>
                <wp:extent cx="233045" cy="233045"/>
                <wp:effectExtent l="0" t="0" r="14605" b="14605"/>
                <wp:wrapNone/>
                <wp:docPr id="16" name="组合 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45" cy="233045"/>
                          <a:chOff x="4409" y="4428"/>
                          <a:chExt cx="400" cy="400"/>
                        </a:xfrm>
                      </wpg:grpSpPr>
                      <wps:wsp>
                        <wps:cNvPr id="14" name="椭圆 940"/>
                        <wps:cNvSpPr/>
                        <wps:spPr>
                          <a:xfrm>
                            <a:off x="4409" y="4428"/>
                            <a:ext cx="400" cy="400"/>
                          </a:xfrm>
                          <a:prstGeom prst="ellipse">
                            <a:avLst/>
                          </a:prstGeom>
                          <a:solidFill>
                            <a:srgbClr val="595959"/>
                          </a:solidFill>
                          <a:ln w="15875">
                            <a:noFill/>
                          </a:ln>
                        </wps:spPr>
                        <wps:bodyPr vert="horz" wrap="square" anchor="t" upright="1"/>
                      </wps:wsp>
                      <wps:wsp>
                        <wps:cNvPr id="15" name="自选图形 941"/>
                        <wps:cNvSpPr/>
                        <wps:spPr>
                          <a:xfrm>
                            <a:off x="4485" y="4506"/>
                            <a:ext cx="250" cy="250"/>
                          </a:xfrm>
                          <a:prstGeom prst="right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FFFFFF"/>
                              </a:gs>
                            </a:gsLst>
                            <a:lin ang="0"/>
                            <a:tileRect/>
                          </a:gradFill>
                          <a:ln w="15875">
                            <a:noFill/>
                          </a:ln>
                        </wps:spPr>
                        <wps:bodyPr vert="horz" wrap="square" anchor="t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39" o:spid="_x0000_s1026" o:spt="203" style="position:absolute;left:0pt;margin-left:-24.45pt;margin-top:7.15pt;height:18.35pt;width:18.35pt;z-index:251667456;mso-width-relative:page;mso-height-relative:page;" coordorigin="4409,4428" coordsize="400,400" o:gfxdata="UEsDBAoAAAAAAIdO4kAAAAAAAAAAAAAAAAAEAAAAZHJzL1BLAwQUAAAACACHTuJASx2dK9kAAAAJ&#10;AQAADwAAAGRycy9kb3ducmV2LnhtbE2PQUvDQBCF74L/YRnBW7q7aSs1ZlOkqKci2AribZpMk9Ds&#10;bshuk/bfO570OLyP977J1xfbiZGG0HpnQM8UCHKlr1pXG/jcvyYrECGiq7DzjgxcKcC6uL3JMav8&#10;5D5o3MVacIkLGRpoYuwzKUPZkMUw8z05zo5+sBj5HGpZDThxue1kqtSDtNg6Xmiwp01D5Wl3tgbe&#10;Jpye5/pl3J6Om+v3fvn+tdVkzP2dVk8gIl3iHwy/+qwOBTsd/NlVQXQGksXqkVEOFnMQDCQ6TUEc&#10;DCy1Alnk8v8HxQ9QSwMEFAAAAAgAh07iQM2ErvPVAgAACwcAAA4AAABkcnMvZTJvRG9jLnhtbMVV&#10;y27UMBTdI/EPlvc0mWlSZqJmKkRpNwgqCmLtJk5i5NjG9kymrFhUPHbsYYVYIfEFCP5mePwF104y&#10;DW2RqiJBRsr4cX0f55zrbO8sa44WVBsmRYpHGyFGVGQyZ6JM8aOHezcmGBlLRE64FDTFx9Tgndn1&#10;a9uNSuhYVpLnVCNwIkzSqBRX1qokCExW0ZqYDamogM1C6ppYmOoyyDVpwHvNg3EYbgWN1LnSMqPG&#10;wOpuu4ln3n9R0MzeLwpDLeIphtysf2v/PnLvYLZNklITVbGsS4NcIYuaMAFB1652iSVortk5VzXL&#10;tDSysBuZrANZFCyjvgaoZhSeqWZfy7nytZRJU6o1TADtGZyu7Da7tzjQiOXA3RZGgtTA0ffPJ6s3&#10;r9B0c+rgaVSZgNW+VofqQHcLZTtzFS8LXbt/qAUtPbDHa2Dp0qIMFsebm2EUY5TBVjf2wGcVsONO&#10;RVE4xQh2o2g8aUnJqjvd6SgE5txRN4BzQR80cLmtU2kUSMicomT+DqXDiijqwTeu/h6lqEfp24dP&#10;q3cv0DTyObngYLWGyCQG0LoAnwsq7VH6Y50kUdrYfSpr5AYpppwzZVx2JCGLu8a2qPRWbtlIzvI9&#10;xrmf6PLoNtdoQaAN4qn7dUD+ZsYFakAI8eRm7F0L6Ry0vrkA4F2VbV1udCTzY4AFuh9SqqR+hlED&#10;nZRi83RONMWIiAyWU2wxmivNygrsRj5wx5VT178gDaTXSvvHy48/n79evf26+vIeqPPJuBQuSd0E&#10;HDkdxuFWK9KeunHcSdQNhhI9R52H4ZbWsjllz1FU5l2KJH8ywqioOdxDwBeKQ3jaaEOb8dAGoq5b&#10;w+vBN8lQDnDFeTUgLe1jZiuvbtenPrYBCbUDpCT0TbtshqrZ809XW2mG1iOX4WWOQOOWfSjOBOgD&#10;brKuNss4fQDXdQten64L8x9U6S8WuHE9jN3XwV3pw7lvh9Nv2Ow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x2dK9kAAAAJAQAADwAAAAAAAAABACAAAAAiAAAAZHJzL2Rvd25yZXYueG1sUEsBAhQA&#10;FAAAAAgAh07iQM2ErvPVAgAACwcAAA4AAAAAAAAAAQAgAAAAKAEAAGRycy9lMm9Eb2MueG1sUEsF&#10;BgAAAAAGAAYAWQEAAG8GAAAAAA==&#10;">
                <o:lock v:ext="edit" aspectratio="f"/>
                <v:shape id="椭圆 940" o:spid="_x0000_s1026" o:spt="3" type="#_x0000_t3" style="position:absolute;left:4409;top:4428;height:400;width:400;" fillcolor="#595959" filled="t" stroked="f" coordsize="21600,21600" o:gfxdata="UEsDBAoAAAAAAIdO4kAAAAAAAAAAAAAAAAAEAAAAZHJzL1BLAwQUAAAACACHTuJAcg5mPLoAAADb&#10;AAAADwAAAGRycy9kb3ducmV2LnhtbEVPTUvDQBC9C/6HZQRvdpPSiqTdFhQEe7JGEXqbZqdJMDsb&#10;dsa2+utdQfA2j/c5y/U5DOZISfrIDspJAYa4ib7n1sHb6+PNHRhRZI9DZHLwRQLr1eXFEisfT/xC&#10;x1pbk0NYKnTQqY6VtdJ0FFAmcSTO3CGmgJphaq1PeMrhYbDTori1AXvODR2O9NBR81F/Bge16rPs&#10;v0ex8j5N8/t62G52pXPXV2WxAKN01n/xn/vJ5/kz+P0lH2BX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yDmY8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.25pt"/>
                  <v:imagedata o:title=""/>
                  <o:lock v:ext="edit" aspectratio="f"/>
                </v:shape>
                <v:shape id="自选图形 941" o:spid="_x0000_s1026" o:spt="13" type="#_x0000_t13" style="position:absolute;left:4485;top:4506;height:250;width:250;" fillcolor="#FFFFFF" filled="t" stroked="f" coordsize="21600,21600" o:gfxdata="UEsDBAoAAAAAAIdO4kAAAAAAAAAAAAAAAAAEAAAAZHJzL1BLAwQUAAAACACHTuJAJWlfL7sAAADb&#10;AAAADwAAAGRycy9kb3ducmV2LnhtbEVPS4vCMBC+L/gfwgje1rTCLt1qFBWEvYiu9bK3oRnbajMp&#10;SXz++o2w4G0+vudMZjfTigs531hWkA4TEMSl1Q1XCvbF6j0D4QOyxtYyKbiTh9m09zbBXNsr/9Bl&#10;FyoRQ9jnqKAOocul9GVNBv3QdsSRO1hnMEToKqkdXmO4aeUoST6lwYZjQ40dLWsqT7uzUZD9bk9u&#10;Yx+P7LhOz8WcisX+q1Bq0E+TMYhAt/AS/7u/dZz/Ac9f4gFy+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WlfL7sAAADb&#10;AAAADwAAAAAAAAABACAAAAAiAAAAZHJzL2Rvd25yZXYueG1sUEsBAhQAFAAAAAgAh07iQDMvBZ47&#10;AAAAOQAAABAAAAAAAAAAAQAgAAAACgEAAGRycy9zaGFwZXhtbC54bWxQSwUGAAAAAAYABgBbAQAA&#10;tAMAAAAA&#10;" adj="16200,5400">
                  <v:fill type="gradient" on="t" color2="#FFFFFF" angle="90" focus="100%" focussize="0f,0f" focusposition="0f,0f">
                    <o:fill type="gradientUnscaled" v:ext="backwardCompatible"/>
                  </v:fill>
                  <v:stroke on="f" weight="1.25pt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18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2346960</wp:posOffset>
                </wp:positionH>
                <wp:positionV relativeFrom="paragraph">
                  <wp:posOffset>106680</wp:posOffset>
                </wp:positionV>
                <wp:extent cx="233045" cy="233045"/>
                <wp:effectExtent l="0" t="0" r="14605" b="14605"/>
                <wp:wrapNone/>
                <wp:docPr id="9" name="组合 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45" cy="233045"/>
                          <a:chOff x="4409" y="4428"/>
                          <a:chExt cx="400" cy="400"/>
                        </a:xfrm>
                      </wpg:grpSpPr>
                      <wps:wsp>
                        <wps:cNvPr id="7" name="椭圆 926"/>
                        <wps:cNvSpPr/>
                        <wps:spPr>
                          <a:xfrm>
                            <a:off x="4409" y="4428"/>
                            <a:ext cx="400" cy="400"/>
                          </a:xfrm>
                          <a:prstGeom prst="ellipse">
                            <a:avLst/>
                          </a:prstGeom>
                          <a:solidFill>
                            <a:srgbClr val="595959"/>
                          </a:solidFill>
                          <a:ln w="15875">
                            <a:noFill/>
                          </a:ln>
                        </wps:spPr>
                        <wps:bodyPr vert="horz" wrap="square" anchor="t" upright="1"/>
                      </wps:wsp>
                      <wps:wsp>
                        <wps:cNvPr id="8" name="自选图形 929"/>
                        <wps:cNvSpPr/>
                        <wps:spPr>
                          <a:xfrm>
                            <a:off x="4485" y="4506"/>
                            <a:ext cx="250" cy="250"/>
                          </a:xfrm>
                          <a:prstGeom prst="right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FFFFFF"/>
                              </a:gs>
                            </a:gsLst>
                            <a:lin ang="0"/>
                            <a:tileRect/>
                          </a:gradFill>
                          <a:ln w="15875">
                            <a:noFill/>
                          </a:ln>
                        </wps:spPr>
                        <wps:bodyPr vert="horz" wrap="square" anchor="t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30" o:spid="_x0000_s1026" o:spt="203" style="position:absolute;left:0pt;margin-left:184.8pt;margin-top:8.4pt;height:18.35pt;width:18.35pt;z-index:251664384;mso-width-relative:page;mso-height-relative:page;" coordorigin="4409,4428" coordsize="400,400" o:gfxdata="UEsDBAoAAAAAAIdO4kAAAAAAAAAAAAAAAAAEAAAAZHJzL1BLAwQUAAAACACHTuJAfUMrHtgAAAAJ&#10;AQAADwAAAGRycy9kb3ducmV2LnhtbE2PQUvDQBCF74L/YRnBm92NMUFjNkWKeiqCrSDeptlpEprd&#10;Ddlt0v57x5M9Du/jzffK5cn2YqIxdN5pSBYKBLnam841Gr62b3ePIEJEZ7D3jjScKcCyur4qsTB+&#10;dp80bWIjuMSFAjW0MQ6FlKFuyWJY+IEcZ3s/Wox8jo00I85cbnt5r1QuLXaOP7Q40Kql+rA5Wg3v&#10;M84vafI6rQ/71flnm318rxPS+vYmUc8gIp3iPwx/+qwOFTvt/NGZIHoNaf6UM8pBzhMYeFB5CmKn&#10;IUszkFUpLxdUv1BLAwQUAAAACACHTuJAjBfonNQCAAAIBwAADgAAAGRycy9lMm9Eb2MueG1sxVVL&#10;b9QwEL4j8R8s32my6W7ZjZqtEKW9IKgoiLPrOImRYxvbu9ly4oB43LjDCXFC4hcg+DfL418wdpLt&#10;9oEERYislB3b43l8881ke2dRCzRnxnIlMzzYiDFikqqcyzLDD+7vXRtjZB2RORFKsgwfM4t3plev&#10;bDc6ZYmqlMiZQWBE2rTRGa6c02kUWVqxmtgNpZmEw0KZmjhYmjLKDWnAei2iJI63okaZXBtFmbWw&#10;u9se4mmwXxSMurtFYZlDIsMQmwtvE95H/h1Nt0laGqIrTrswyCWiqAmX4HRlapc4gmaGnzNVc2qU&#10;VYXboKqOVFFwykIOkM0gPpPNvlEzHXIp06bUK5gA2jM4XdosvTM/MIjnGZ5gJEkNJfr26dny9Us0&#10;2QzoNLpMQWnf6EN9YAAuv1G2K5/wojC1/4dU0CLgerzClS0corCZbG7GwxFGFI46OeBOKyiOvzUc&#10;xuAeTofDZNzWhFa3utvDGArnr3oB7kW90+hUKI0GBtkTkOzfgXRYEc0C9tbn34F0vQfp6/uPy7fP&#10;0STZ8iF536C0QsimFsC6AJ4LEu1B+mWaJNXGun2mauSFDDMhuLY+OJKS+W3rWlB6Lb9tleD5Hhci&#10;LEx5dFMYNCfQBKOJ/3U4nlITEjXQwqPx9VEwLZU30NoWEnD3WbZ5eelI5ceACvQ+hFQp8wSjBvoo&#10;w/bxjBiGEZEUtjPsMJppw8sK9AbBcVeqFrd/XjOYQC2xv7/48OPpq+WbL8vP76ByAYQ/qNwYGOxZ&#10;OIpDzUnaVy4ZdQT1wjpBz1UuoHDDGNWcFM9XqMy7EEn+aIBRUQsYQlAuNIrh8TZP6yTrOuB11RiB&#10;DqFF1tkA8y2QARnlHnJXBW77Lg12LTCoFZBW0DXttl0nzV54utxKu6498BH+zhVo27J3JbgEesAY&#10;63JzXLB7MKtb8PpwvZv/QMowVmDcBhi7T4Of5+vr0A0nH7DpT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H1DKx7YAAAACQEAAA8AAAAAAAAAAQAgAAAAIgAAAGRycy9kb3ducmV2LnhtbFBLAQIUABQA&#10;AAAIAIdO4kCMF+ic1AIAAAgHAAAOAAAAAAAAAAEAIAAAACcBAABkcnMvZTJvRG9jLnhtbFBLBQYA&#10;AAAABgAGAFkBAABtBgAAAAA=&#10;">
                <o:lock v:ext="edit" aspectratio="f"/>
                <v:shape id="椭圆 926" o:spid="_x0000_s1026" o:spt="3" type="#_x0000_t3" style="position:absolute;left:4409;top:4428;height:400;width:400;" fillcolor="#595959" filled="t" stroked="f" coordsize="21600,21600" o:gfxdata="UEsDBAoAAAAAAIdO4kAAAAAAAAAAAAAAAAAEAAAAZHJzL1BLAwQUAAAACACHTuJAEAdiCbwAAADa&#10;AAAADwAAAGRycy9kb3ducmV2LnhtbEWPUUvDQBCE3wX/w7GCb/aSQqukvRYUBPtkjSL0bZvbJsHc&#10;Xrhd2+qv9wTBx2FmvmGW63MYzJGS9JEdlJMCDHETfc+tg7fXx5s7MKLIHofI5OCLBNary4slVj6e&#10;+IWOtbYmQ1gqdNCpjpW10nQUUCZxJM7eIaaAmmVqrU94yvAw2GlRzG3AnvNChyM9dNR81J/BQa36&#10;LPvvUay8T9Psvh62m13p3PVVWSzAKJ31P/zXfvIObuH3Sr4Bdv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AHYgm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.25pt"/>
                  <v:imagedata o:title=""/>
                  <o:lock v:ext="edit" aspectratio="f"/>
                </v:shape>
                <v:shape id="自选图形 929" o:spid="_x0000_s1026" o:spt="13" type="#_x0000_t13" style="position:absolute;left:4485;top:4506;height:250;width:250;" fillcolor="#FFFFFF" filled="t" stroked="f" coordsize="21600,21600" o:gfxdata="UEsDBAoAAAAAAIdO4kAAAAAAAAAAAAAAAAAEAAAAZHJzL1BLAwQUAAAACACHTuJAuUaH77wAAADa&#10;AAAADwAAAGRycy9kb3ducmV2LnhtbEWPT4vCMBTE74LfITxhb5rWw1KrUXRhwcuia714ezTPttq8&#10;lCT+WT+9ERY8DjO/GWa2uJtWXMn5xrKCdJSAIC6tbrhSsC++hxkIH5A1tpZJwR95WMz7vRnm2t74&#10;l667UIlYwj5HBXUIXS6lL2sy6Ee2I47e0TqDIUpXSe3wFstNK8dJ8ikNNhwXauzoq6byvLsYBdlh&#10;e3Yb+3hkp5/0UiypWO0nhVIfgzSZggh0D+/wP73WkYPXlXgD5Pw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lGh++8AAAA&#10;2gAAAA8AAAAAAAAAAQAgAAAAIgAAAGRycy9kb3ducmV2LnhtbFBLAQIUABQAAAAIAIdO4kAzLwWe&#10;OwAAADkAAAAQAAAAAAAAAAEAIAAAAAsBAABkcnMvc2hhcGV4bWwueG1sUEsFBgAAAAAGAAYAWwEA&#10;ALUDAAAAAA==&#10;" adj="16200,5400">
                  <v:fill type="gradient" on="t" color2="#FFFFFF" angle="90" focus="100%" focussize="0f,0f" focusposition="0f,0f">
                    <o:fill type="gradientUnscaled" v:ext="backwardCompatible"/>
                  </v:fill>
                  <v:stroke on="f" weight="1.25pt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1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3299460</wp:posOffset>
                </wp:positionH>
                <wp:positionV relativeFrom="paragraph">
                  <wp:posOffset>200660</wp:posOffset>
                </wp:positionV>
                <wp:extent cx="3608705" cy="5998845"/>
                <wp:effectExtent l="0" t="0" r="0" b="0"/>
                <wp:wrapNone/>
                <wp:docPr id="34" name="组合 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8705" cy="5998845"/>
                          <a:chOff x="9039" y="4605"/>
                          <a:chExt cx="5683" cy="9447"/>
                        </a:xfrm>
                      </wpg:grpSpPr>
                      <wps:wsp>
                        <wps:cNvPr id="32" name="直线 948"/>
                        <wps:cNvSpPr/>
                        <wps:spPr>
                          <a:xfrm>
                            <a:off x="9039" y="4605"/>
                            <a:ext cx="5611" cy="1"/>
                          </a:xfrm>
                          <a:prstGeom prst="line">
                            <a:avLst/>
                          </a:prstGeom>
                          <a:ln w="3175" cap="flat" cmpd="sng">
                            <a:solidFill>
                              <a:srgbClr val="595959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" name="直线 950"/>
                        <wps:cNvSpPr/>
                        <wps:spPr>
                          <a:xfrm>
                            <a:off x="9111" y="14051"/>
                            <a:ext cx="5611" cy="1"/>
                          </a:xfrm>
                          <a:prstGeom prst="line">
                            <a:avLst/>
                          </a:prstGeom>
                          <a:ln w="3175" cap="flat" cmpd="sng">
                            <a:solidFill>
                              <a:srgbClr val="595959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61" o:spid="_x0000_s1026" o:spt="203" style="position:absolute;left:0pt;margin-left:259.8pt;margin-top:15.8pt;height:472.35pt;width:284.15pt;z-index:251671552;mso-width-relative:page;mso-height-relative:page;" coordorigin="9039,4605" coordsize="5683,9447" o:gfxdata="UEsDBAoAAAAAAIdO4kAAAAAAAAAAAAAAAAAEAAAAZHJzL1BLAwQUAAAACACHTuJAHYPPENsAAAAL&#10;AQAADwAAAGRycy9kb3ducmV2LnhtbE2PwWrDMAyG74O9g9Fgt9X2QtMmi1JG2XYqg7WDsZsbq0lo&#10;bIfYTdq3n3taT0Lo49f3F6uz6dhIg2+dRZAzAYxs5XRra4Tv3fvTEpgPymrVOUsIF/KwKu/vCpVr&#10;N9kvGrehZjHE+lwhNCH0Oee+asgoP3M92Xg7uMGoENeh5npQUww3HX8WIuVGtTZ+aFRP64aq4/Zk&#10;ED4mNb0m8m3cHA/ry+9u/vmzkYT4+CDFC7BA5/APw1U/qkMZnfbuZLVnHcJcZmlEERIZ5xUQy0UG&#10;bI+QLdIEeFnw2w7lH1BLAwQUAAAACACHTuJANiLDSHECAADLBgAADgAAAGRycy9lMm9Eb2MueG1s&#10;7ZWxbtswEED3Av0HgnstKZZsS4icoUm8FG2AtB/AUJREgCIJkrbsvUPH7v2NTu2QrynyGz1SstKm&#10;GYIU3QoDNMk7Hu/eHU+nZ/tOoB0zlitZ4mQWY8QkVRWXTYk/vL98tcLIOiIrIpRkJT4wi8/WL1+c&#10;9rpgJ6pVomIGgRFpi16XuHVOF1Fkacs6YmdKMwnCWpmOOFiaJqoM6cF6J6KTOF5EvTKVNooya2H3&#10;fBDidbBf14y6d3VtmUOixOCbC6MJ440fo/UpKRpDdMvp6AZ5hhcd4RIunUydE0fQ1vA/THWcGmVV&#10;7WZUdZGqa05ZiAGiSeIH0WyM2uoQS1P0jZ4wAdoHnJ5tlr7dXRnEqxLPU4wk6SBHd98//vj8CeWL&#10;xOPpdVOA1sboa31lxo1mWPmI97Xp/D/EgvYB7GECy/YOUdicL+LVMs4woiDL8ny1SrMBPW0hP/5c&#10;Hs9zjECcLkAxpIW2F+P5bLGaD4fzNF16aXS8OPL+Te70GsrI3pOyf0fquiWahQRYz+BI6mQi9eXr&#10;3bdblKcr75O/HLQmTLawQOwRRo/EeiSVLZJkiDTAn8IkhTbWbZjqkJ+UWHDpPSMF2b2xbiByVPHb&#10;QqIewCdLT53Ay6oFcTDtNOTayiactUrw6pIL4U9Y09y8FgbtCLyVLPe/kfRvav6Sc2LbQS+IhnS1&#10;jFQXskLuoKGIJDx37F3oWIWRYNAd/Cwk1hEunqIJ0QsJufZgB5R+dqOqA2Riqw1vWiAxgBozP2Th&#10;35cAlOP4WMYSyEIveXoJJD7PUO5JGmchAlL8r4FHquVZNRCaAnTM0CfG7u5b8q/rUFf336D1T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B2DzxDbAAAACwEAAA8AAAAAAAAAAQAgAAAAIgAAAGRycy9k&#10;b3ducmV2LnhtbFBLAQIUABQAAAAIAIdO4kA2IsNIcQIAAMsGAAAOAAAAAAAAAAEAIAAAACoBAABk&#10;cnMvZTJvRG9jLnhtbFBLBQYAAAAABgAGAFkBAAANBgAAAAA=&#10;">
                <o:lock v:ext="edit" aspectratio="f"/>
                <v:line id="直线 948" o:spid="_x0000_s1026" o:spt="20" style="position:absolute;left:9039;top:4605;height:1;width:5611;" filled="f" stroked="t" coordsize="21600,21600" o:gfxdata="UEsDBAoAAAAAAIdO4kAAAAAAAAAAAAAAAAAEAAAAZHJzL1BLAwQUAAAACACHTuJAOYTas7kAAADb&#10;AAAADwAAAGRycy9kb3ducmV2LnhtbEWPzarCMBSE94LvEI5wd5q2gkiv0YX/W2s3d3dojm2xOalN&#10;btW3N4LgcpiZb5jF6mEa0VPnassK4kkEgriwuuZSQX7ejecgnEfW2FgmBU9ysFoOBwtMtb3zifrM&#10;lyJA2KWooPK+TaV0RUUG3cS2xMG72M6gD7Irpe7wHuCmkUkUzaTBmsNChS2tKyqu2b9R0PPU/d1q&#10;ivVum+8PerO3hyxR6mcUR78gPD38N/xpH7WCaQLvL+EHyOU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mE2rO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25pt" color="#595959" joinstyle="round"/>
                  <v:imagedata o:title=""/>
                  <o:lock v:ext="edit" aspectratio="f"/>
                </v:line>
                <v:line id="直线 950" o:spid="_x0000_s1026" o:spt="20" style="position:absolute;left:9111;top:14051;height:1;width:5611;" filled="f" stroked="t" coordsize="21600,21600" o:gfxdata="UEsDBAoAAAAAAIdO4kAAAAAAAAAAAAAAAAAEAAAAZHJzL1BLAwQUAAAACACHTuJAVsh/KLkAAADb&#10;AAAADwAAAGRycy9kb3ducmV2LnhtbEWPzarCMBSE94LvEI5wd5rWgkiv0YX/W2s3d3dojm2xOalN&#10;btW3N4LgcpiZb5jF6mEa0VPnassK4kkEgriwuuZSQX7ejecgnEfW2FgmBU9ysFoOBwtMtb3zifrM&#10;lyJA2KWooPK+TaV0RUUG3cS2xMG72M6gD7Irpe7wHuCmkdMomkmDNYeFCltaV1Rcs3+joOfE/d1q&#10;ivVum+8PerO3h2yq1M8ojn5BeHr4b/jTPmoFSQLvL+EHyOU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bIfyi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25pt" color="#595959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2449195</wp:posOffset>
                </wp:positionH>
                <wp:positionV relativeFrom="paragraph">
                  <wp:posOffset>238125</wp:posOffset>
                </wp:positionV>
                <wp:extent cx="12065" cy="6052820"/>
                <wp:effectExtent l="4445" t="0" r="21590" b="5080"/>
                <wp:wrapNone/>
                <wp:docPr id="6" name="直线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" cy="6052820"/>
                        </a:xfrm>
                        <a:prstGeom prst="line">
                          <a:avLst/>
                        </a:prstGeom>
                        <a:ln w="3175" cap="flat" cmpd="sng">
                          <a:solidFill>
                            <a:srgbClr val="595959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925" o:spid="_x0000_s1026" o:spt="20" style="position:absolute;left:0pt;margin-left:192.85pt;margin-top:18.75pt;height:476.6pt;width:0.95pt;z-index:251663360;mso-width-relative:page;mso-height-relative:page;" filled="f" stroked="t" coordsize="21600,21600" o:gfxdata="UEsDBAoAAAAAAIdO4kAAAAAAAAAAAAAAAAAEAAAAZHJzL1BLAwQUAAAACACHTuJAZ43RYtcAAAAK&#10;AQAADwAAAGRycy9kb3ducmV2LnhtbE2PwU7DMAyG70i8Q2Qkbizpqq1daboDsO1M2YVb1pi2onFK&#10;k3Xj7TEnuNnyp9/fX26vbhAzTqH3pCFZKBBIjbc9tRqOb7uHHESIhqwZPKGGbwywrW5vSlNYf6FX&#10;nOvYCg6hUBgNXYxjIWVoOnQmLPyIxLcPPzkTeZ1aaSdz4XA3yKVSa+lMT/yhMyM+ddh81menYaY0&#10;vH/1mNjdy3F/sM97f6iXWt/fJeoRRMRr/IPhV5/VoWKnkz+TDWLQkOarjFEeshUIBtI8W4M4adhs&#10;VAayKuX/CtUPUEsDBBQAAAAIAIdO4kA7GI5b1QEAAJMDAAAOAAAAZHJzL2Uyb0RvYy54bWytU0uO&#10;EzEQ3SNxB8t70h+UMNNKZxaEYYNgpIEDVGx3tyX/5PKkk7NwDVZsOM5cg7ITMnw2CKFITtlVflXv&#10;+fX65mAN26uI2rueN4uaM+WEl9qNPf/08fbFFWeYwEkw3qmeHxXym83zZ+s5dKr1kzdSRUYgDrs5&#10;9HxKKXRVhWJSFnDhg3KUHHy0kGgbx0pGmAndmqqt61U1+yhD9EIh0un2lOSbgj8MSqQPw4AqMdNz&#10;mi2VNZZ1l9dqs4ZujBAmLc5jwD9MYUE7anqB2kIC9hD1H1BWi+jRD2khvK38MGihCgdi09S/sbmf&#10;IKjChcTBcJEJ/x+seL+/i0zLnq84c2DpiR4/f3n8+o1dt8uszhywo6L7cBfPO6QwUz0M0eZ/IsEO&#10;RdHjRVF1SEzQYdPWqyVngjKretletUXx6ulyiJjeKm9ZDnputMuEoYP9O0zUkEp/lORj49jc85fN&#10;qwwK5JfBQKLQBmKAbix30Rstb7Ux+QbGcffaRLYHcsDyOv8yLcL9pSw32QJOp7qSOnljUiDfOMnS&#10;MZA2jkzM8whWSc6MIs/niAChS6DN31RSa+NogqzsScsc7bw80ks8hKjHiZRoypQ5Qy9f5j27NFvr&#10;531BevqWNt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Z43RYtcAAAAKAQAADwAAAAAAAAABACAA&#10;AAAiAAAAZHJzL2Rvd25yZXYueG1sUEsBAhQAFAAAAAgAh07iQDsYjlvVAQAAkwMAAA4AAAAAAAAA&#10;AQAgAAAAJgEAAGRycy9lMm9Eb2MueG1sUEsFBgAAAAAGAAYAWQEAAG0FAAAAAA==&#10;">
                <v:fill on="f" focussize="0,0"/>
                <v:stroke weight="0.25pt" color="#595959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-208280</wp:posOffset>
                </wp:positionH>
                <wp:positionV relativeFrom="paragraph">
                  <wp:posOffset>247650</wp:posOffset>
                </wp:positionV>
                <wp:extent cx="10795" cy="5290820"/>
                <wp:effectExtent l="4445" t="0" r="22860" b="5080"/>
                <wp:wrapNone/>
                <wp:docPr id="13" name="直线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" cy="5290820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595959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938" o:spid="_x0000_s1026" o:spt="20" style="position:absolute;left:0pt;margin-left:-16.4pt;margin-top:19.5pt;height:416.6pt;width:0.85pt;z-index:251666432;mso-width-relative:page;mso-height-relative:page;" filled="f" stroked="t" coordsize="21600,21600" o:gfxdata="UEsDBAoAAAAAAIdO4kAAAAAAAAAAAAAAAAAEAAAAZHJzL1BLAwQUAAAACACHTuJA7e6gBtoAAAAK&#10;AQAADwAAAGRycy9kb3ducmV2LnhtbE2PMU/DMBSEdyT+g/WQ2FI7joA2xKkEVVEHFlqGjm5s4oj4&#10;OcRu0/LreUwwnu509121PPuenewYu4AK8pkAZrEJpsNWwftunc2BxaTR6D6gVXCxEZb19VWlSxMm&#10;fLOnbWoZlWAstQKX0lByHhtnvY6zMFgk7yOMXieSY8vNqCcq9z2XQtxzrzukBacH++xs87k9egVP&#10;35f9ndxNbrXZiK8Xvm7j62pS6vYmF4/Akj2nvzD84hM61MR0CEc0kfUKskISelJQLOgTBbIiz4Ed&#10;FMwfpAReV/z/hfoHUEsDBBQAAAAIAIdO4kBoBUD02AEAAJQDAAAOAAAAZHJzL2Uyb0RvYy54bWyt&#10;U81uEzEQviPxDpbvZDeJUpJVNj0QygVBpZYHmNjeXUv+k8fNJs/Ca3DiwuP0NRg7IQV6qRBayTv2&#10;jL+Z75vx+vpgDduriNq7lk8nNWfKCS+161v+5f7mzZIzTOAkGO9Uy48K+fXm9av1GBo184M3UkVG&#10;IA6bMbR8SCk0VYViUBZw4oNy5Ox8tJBoG/tKRhgJ3ZpqVtdX1eijDNELhUin25OTbwp+1ymRPncd&#10;qsRMy6m2VNZY1l1eq80amj5CGLQ4lwH/UIUF7SjpBWoLCdhD1M+grBbRo+/SRHhb+a7TQhUOxGZa&#10;/8XmboCgChcSB8NFJvx/sOLT/jYyLal3c84cWOrR49dvj99/sNV8meUZAzYUdRdu43mHZGauhy7a&#10;/CcW7FAkPV4kVYfEBB1O67erBWeCPIvZql7OiuTV0+UQMX1Q3rJstNxolxlDA/uPmCghhf4KycfG&#10;sbHlV/MFNVMADUxnIJFpA1FA15e76I2WN9qYfANjv3tnItsDjcBilb9Mi3D/CMtJtoDDKa64TsMx&#10;KJDvnWTpGEgbR1PMcwlWSc6MoqHPFgFCk0Cbl0RSauOogqzsScts7bw8UiseQtT9QEpMS5XZQ60v&#10;9Z7HNM/W7/uC9PSYNj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7e6gBtoAAAAKAQAADwAAAAAA&#10;AAABACAAAAAiAAAAZHJzL2Rvd25yZXYueG1sUEsBAhQAFAAAAAgAh07iQGgFQPTYAQAAlAMAAA4A&#10;AAAAAAAAAQAgAAAAKQEAAGRycy9lMm9Eb2MueG1sUEsFBgAAAAAGAAYAWQEAAHMFAAAAAA==&#10;">
                <v:fill on="f" focussize="0,0"/>
                <v:stroke weight="0.5pt" color="#595959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18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-38735</wp:posOffset>
                </wp:positionH>
                <wp:positionV relativeFrom="paragraph">
                  <wp:posOffset>129540</wp:posOffset>
                </wp:positionV>
                <wp:extent cx="160020" cy="1300480"/>
                <wp:effectExtent l="0" t="0" r="11430" b="13970"/>
                <wp:wrapNone/>
                <wp:docPr id="41" name="组合 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020" cy="1300480"/>
                          <a:chOff x="1767" y="5371"/>
                          <a:chExt cx="351" cy="2848"/>
                        </a:xfrm>
                      </wpg:grpSpPr>
                      <wps:wsp>
                        <wps:cNvPr id="36" name="任意多边形 55"/>
                        <wps:cNvSpPr/>
                        <wps:spPr>
                          <a:xfrm flipH="1">
                            <a:off x="1812" y="6682"/>
                            <a:ext cx="267" cy="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398485" y="0"/>
                              </a:cxn>
                              <a:cxn ang="0">
                                <a:pos x="361360" y="358944"/>
                              </a:cxn>
                              <a:cxn ang="0">
                                <a:pos x="0" y="401026"/>
                              </a:cxn>
                              <a:cxn ang="0">
                                <a:pos x="106428" y="309435"/>
                              </a:cxn>
                              <a:cxn ang="0">
                                <a:pos x="304433" y="299532"/>
                              </a:cxn>
                              <a:cxn ang="0">
                                <a:pos x="304433" y="106446"/>
                              </a:cxn>
                              <a:cxn ang="0">
                                <a:pos x="398485" y="0"/>
                              </a:cxn>
                            </a:cxnLst>
                            <a:pathLst>
                              <a:path w="439854" h="445872">
                                <a:moveTo>
                                  <a:pt x="383381" y="0"/>
                                </a:moveTo>
                                <a:cubicBezTo>
                                  <a:pt x="514350" y="167482"/>
                                  <a:pt x="381000" y="306387"/>
                                  <a:pt x="347663" y="345281"/>
                                </a:cubicBezTo>
                                <a:cubicBezTo>
                                  <a:pt x="300831" y="389732"/>
                                  <a:pt x="123032" y="522287"/>
                                  <a:pt x="0" y="385762"/>
                                </a:cubicBezTo>
                                <a:cubicBezTo>
                                  <a:pt x="24606" y="338931"/>
                                  <a:pt x="65881" y="313531"/>
                                  <a:pt x="102394" y="297657"/>
                                </a:cubicBezTo>
                                <a:cubicBezTo>
                                  <a:pt x="203995" y="404813"/>
                                  <a:pt x="267493" y="304800"/>
                                  <a:pt x="292894" y="288131"/>
                                </a:cubicBezTo>
                                <a:cubicBezTo>
                                  <a:pt x="340519" y="245269"/>
                                  <a:pt x="369094" y="178593"/>
                                  <a:pt x="292894" y="102394"/>
                                </a:cubicBezTo>
                                <a:cubicBezTo>
                                  <a:pt x="297656" y="68262"/>
                                  <a:pt x="342900" y="24606"/>
                                  <a:pt x="38338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  <wps:wsp>
                        <wps:cNvPr id="37" name="Freeform 17"/>
                        <wps:cNvSpPr/>
                        <wps:spPr>
                          <a:xfrm>
                            <a:off x="1799" y="5371"/>
                            <a:ext cx="304" cy="2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57979" y="310110"/>
                              </a:cxn>
                              <a:cxn ang="0">
                                <a:pos x="251620" y="244606"/>
                              </a:cxn>
                              <a:cxn ang="0">
                                <a:pos x="168958" y="244148"/>
                              </a:cxn>
                              <a:cxn ang="0">
                                <a:pos x="158057" y="297284"/>
                              </a:cxn>
                              <a:cxn ang="0">
                                <a:pos x="188034" y="291329"/>
                              </a:cxn>
                              <a:cxn ang="0">
                                <a:pos x="210289" y="262471"/>
                              </a:cxn>
                              <a:cxn ang="0">
                                <a:pos x="231182" y="284458"/>
                              </a:cxn>
                              <a:cxn ang="0">
                                <a:pos x="218464" y="302781"/>
                              </a:cxn>
                              <a:cxn ang="0">
                                <a:pos x="187580" y="311026"/>
                              </a:cxn>
                              <a:cxn ang="0">
                                <a:pos x="189396" y="336677"/>
                              </a:cxn>
                              <a:cxn ang="0">
                                <a:pos x="193938" y="338510"/>
                              </a:cxn>
                              <a:cxn ang="0">
                                <a:pos x="229819" y="345839"/>
                              </a:cxn>
                              <a:cxn ang="0">
                                <a:pos x="230727" y="381110"/>
                              </a:cxn>
                              <a:cxn ang="0">
                                <a:pos x="188034" y="379277"/>
                              </a:cxn>
                              <a:cxn ang="0">
                                <a:pos x="173046" y="347213"/>
                              </a:cxn>
                              <a:cxn ang="0">
                                <a:pos x="144432" y="353168"/>
                              </a:cxn>
                              <a:cxn ang="0">
                                <a:pos x="209381" y="420503"/>
                              </a:cxn>
                              <a:cxn ang="0">
                                <a:pos x="274329" y="361871"/>
                              </a:cxn>
                              <a:cxn ang="0">
                                <a:pos x="370163" y="236361"/>
                              </a:cxn>
                              <a:cxn ang="0">
                                <a:pos x="317931" y="242316"/>
                              </a:cxn>
                              <a:cxn ang="0">
                                <a:pos x="323836" y="268884"/>
                              </a:cxn>
                              <a:cxn ang="0">
                                <a:pos x="340641" y="407677"/>
                              </a:cxn>
                              <a:cxn ang="0">
                                <a:pos x="370163" y="413632"/>
                              </a:cxn>
                              <a:cxn ang="0">
                                <a:pos x="376067" y="242316"/>
                              </a:cxn>
                              <a:cxn ang="0">
                                <a:pos x="403773" y="116348"/>
                              </a:cxn>
                              <a:cxn ang="0">
                                <a:pos x="419215" y="15574"/>
                              </a:cxn>
                              <a:cxn ang="0">
                                <a:pos x="388331" y="15574"/>
                              </a:cxn>
                              <a:cxn ang="0">
                                <a:pos x="403773" y="116348"/>
                              </a:cxn>
                              <a:cxn ang="0">
                                <a:pos x="459184" y="454858"/>
                              </a:cxn>
                              <a:cxn ang="0">
                                <a:pos x="48598" y="441574"/>
                              </a:cxn>
                              <a:cxn ang="0">
                                <a:pos x="61315" y="191929"/>
                              </a:cxn>
                              <a:cxn ang="0">
                                <a:pos x="471901" y="205213"/>
                              </a:cxn>
                              <a:cxn ang="0">
                                <a:pos x="459184" y="58632"/>
                              </a:cxn>
                              <a:cxn ang="0">
                                <a:pos x="443741" y="100774"/>
                              </a:cxn>
                              <a:cxn ang="0">
                                <a:pos x="363804" y="100774"/>
                              </a:cxn>
                              <a:cxn ang="0">
                                <a:pos x="156241" y="58632"/>
                              </a:cxn>
                              <a:cxn ang="0">
                                <a:pos x="116726" y="141084"/>
                              </a:cxn>
                              <a:cxn ang="0">
                                <a:pos x="76758" y="58632"/>
                              </a:cxn>
                              <a:cxn ang="0">
                                <a:pos x="0" y="120929"/>
                              </a:cxn>
                              <a:cxn ang="0">
                                <a:pos x="61315" y="504787"/>
                              </a:cxn>
                              <a:cxn ang="0">
                                <a:pos x="520045" y="442490"/>
                              </a:cxn>
                              <a:cxn ang="0">
                                <a:pos x="459184" y="58632"/>
                              </a:cxn>
                              <a:cxn ang="0">
                                <a:pos x="132169" y="100774"/>
                              </a:cxn>
                              <a:cxn ang="0">
                                <a:pos x="116726" y="0"/>
                              </a:cxn>
                              <a:cxn ang="0">
                                <a:pos x="100830" y="100774"/>
                              </a:cxn>
                            </a:cxnLst>
                            <a:pathLst>
                              <a:path w="1145" h="1102">
                                <a:moveTo>
                                  <a:pt x="549" y="697"/>
                                </a:moveTo>
                                <a:cubicBezTo>
                                  <a:pt x="556" y="692"/>
                                  <a:pt x="562" y="685"/>
                                  <a:pt x="568" y="677"/>
                                </a:cubicBezTo>
                                <a:cubicBezTo>
                                  <a:pt x="580" y="660"/>
                                  <a:pt x="587" y="639"/>
                                  <a:pt x="587" y="615"/>
                                </a:cubicBezTo>
                                <a:cubicBezTo>
                                  <a:pt x="587" y="583"/>
                                  <a:pt x="576" y="555"/>
                                  <a:pt x="554" y="534"/>
                                </a:cubicBezTo>
                                <a:cubicBezTo>
                                  <a:pt x="532" y="513"/>
                                  <a:pt x="501" y="502"/>
                                  <a:pt x="459" y="502"/>
                                </a:cubicBezTo>
                                <a:cubicBezTo>
                                  <a:pt x="425" y="502"/>
                                  <a:pt x="396" y="513"/>
                                  <a:pt x="372" y="533"/>
                                </a:cubicBezTo>
                                <a:cubicBezTo>
                                  <a:pt x="348" y="554"/>
                                  <a:pt x="335" y="589"/>
                                  <a:pt x="335" y="636"/>
                                </a:cubicBezTo>
                                <a:cubicBezTo>
                                  <a:pt x="335" y="643"/>
                                  <a:pt x="341" y="649"/>
                                  <a:pt x="348" y="649"/>
                                </a:cubicBezTo>
                                <a:lnTo>
                                  <a:pt x="401" y="649"/>
                                </a:lnTo>
                                <a:cubicBezTo>
                                  <a:pt x="408" y="649"/>
                                  <a:pt x="414" y="644"/>
                                  <a:pt x="414" y="636"/>
                                </a:cubicBezTo>
                                <a:cubicBezTo>
                                  <a:pt x="415" y="614"/>
                                  <a:pt x="419" y="597"/>
                                  <a:pt x="427" y="587"/>
                                </a:cubicBezTo>
                                <a:cubicBezTo>
                                  <a:pt x="435" y="578"/>
                                  <a:pt x="446" y="573"/>
                                  <a:pt x="463" y="573"/>
                                </a:cubicBezTo>
                                <a:cubicBezTo>
                                  <a:pt x="479" y="573"/>
                                  <a:pt x="490" y="577"/>
                                  <a:pt x="497" y="586"/>
                                </a:cubicBezTo>
                                <a:cubicBezTo>
                                  <a:pt x="505" y="596"/>
                                  <a:pt x="509" y="607"/>
                                  <a:pt x="509" y="621"/>
                                </a:cubicBezTo>
                                <a:cubicBezTo>
                                  <a:pt x="509" y="632"/>
                                  <a:pt x="506" y="641"/>
                                  <a:pt x="501" y="648"/>
                                </a:cubicBezTo>
                                <a:cubicBezTo>
                                  <a:pt x="496" y="655"/>
                                  <a:pt x="490" y="659"/>
                                  <a:pt x="481" y="661"/>
                                </a:cubicBezTo>
                                <a:cubicBezTo>
                                  <a:pt x="470" y="664"/>
                                  <a:pt x="451" y="665"/>
                                  <a:pt x="426" y="665"/>
                                </a:cubicBezTo>
                                <a:cubicBezTo>
                                  <a:pt x="419" y="665"/>
                                  <a:pt x="413" y="671"/>
                                  <a:pt x="413" y="679"/>
                                </a:cubicBezTo>
                                <a:lnTo>
                                  <a:pt x="413" y="725"/>
                                </a:lnTo>
                                <a:cubicBezTo>
                                  <a:pt x="413" y="729"/>
                                  <a:pt x="414" y="732"/>
                                  <a:pt x="417" y="735"/>
                                </a:cubicBezTo>
                                <a:cubicBezTo>
                                  <a:pt x="420" y="737"/>
                                  <a:pt x="423" y="739"/>
                                  <a:pt x="426" y="739"/>
                                </a:cubicBezTo>
                                <a:lnTo>
                                  <a:pt x="427" y="739"/>
                                </a:lnTo>
                                <a:cubicBezTo>
                                  <a:pt x="432" y="738"/>
                                  <a:pt x="437" y="738"/>
                                  <a:pt x="442" y="738"/>
                                </a:cubicBezTo>
                                <a:cubicBezTo>
                                  <a:pt x="471" y="738"/>
                                  <a:pt x="493" y="744"/>
                                  <a:pt x="506" y="755"/>
                                </a:cubicBezTo>
                                <a:cubicBezTo>
                                  <a:pt x="518" y="765"/>
                                  <a:pt x="524" y="778"/>
                                  <a:pt x="524" y="794"/>
                                </a:cubicBezTo>
                                <a:cubicBezTo>
                                  <a:pt x="524" y="810"/>
                                  <a:pt x="519" y="822"/>
                                  <a:pt x="508" y="832"/>
                                </a:cubicBezTo>
                                <a:cubicBezTo>
                                  <a:pt x="498" y="842"/>
                                  <a:pt x="483" y="847"/>
                                  <a:pt x="464" y="847"/>
                                </a:cubicBezTo>
                                <a:cubicBezTo>
                                  <a:pt x="443" y="847"/>
                                  <a:pt x="427" y="841"/>
                                  <a:pt x="414" y="828"/>
                                </a:cubicBezTo>
                                <a:cubicBezTo>
                                  <a:pt x="402" y="815"/>
                                  <a:pt x="395" y="796"/>
                                  <a:pt x="394" y="771"/>
                                </a:cubicBezTo>
                                <a:cubicBezTo>
                                  <a:pt x="394" y="764"/>
                                  <a:pt x="388" y="758"/>
                                  <a:pt x="381" y="758"/>
                                </a:cubicBezTo>
                                <a:lnTo>
                                  <a:pt x="331" y="758"/>
                                </a:lnTo>
                                <a:cubicBezTo>
                                  <a:pt x="324" y="758"/>
                                  <a:pt x="318" y="764"/>
                                  <a:pt x="318" y="771"/>
                                </a:cubicBezTo>
                                <a:cubicBezTo>
                                  <a:pt x="318" y="816"/>
                                  <a:pt x="330" y="852"/>
                                  <a:pt x="353" y="878"/>
                                </a:cubicBezTo>
                                <a:cubicBezTo>
                                  <a:pt x="377" y="905"/>
                                  <a:pt x="413" y="918"/>
                                  <a:pt x="461" y="918"/>
                                </a:cubicBezTo>
                                <a:cubicBezTo>
                                  <a:pt x="499" y="918"/>
                                  <a:pt x="532" y="908"/>
                                  <a:pt x="560" y="887"/>
                                </a:cubicBezTo>
                                <a:cubicBezTo>
                                  <a:pt x="589" y="865"/>
                                  <a:pt x="604" y="833"/>
                                  <a:pt x="604" y="790"/>
                                </a:cubicBezTo>
                                <a:cubicBezTo>
                                  <a:pt x="604" y="747"/>
                                  <a:pt x="585" y="716"/>
                                  <a:pt x="549" y="697"/>
                                </a:cubicBezTo>
                                <a:close/>
                                <a:moveTo>
                                  <a:pt x="815" y="516"/>
                                </a:moveTo>
                                <a:lnTo>
                                  <a:pt x="713" y="516"/>
                                </a:lnTo>
                                <a:cubicBezTo>
                                  <a:pt x="706" y="516"/>
                                  <a:pt x="700" y="521"/>
                                  <a:pt x="700" y="529"/>
                                </a:cubicBezTo>
                                <a:lnTo>
                                  <a:pt x="700" y="574"/>
                                </a:lnTo>
                                <a:cubicBezTo>
                                  <a:pt x="700" y="581"/>
                                  <a:pt x="706" y="587"/>
                                  <a:pt x="713" y="587"/>
                                </a:cubicBezTo>
                                <a:lnTo>
                                  <a:pt x="750" y="587"/>
                                </a:lnTo>
                                <a:lnTo>
                                  <a:pt x="750" y="890"/>
                                </a:lnTo>
                                <a:cubicBezTo>
                                  <a:pt x="750" y="897"/>
                                  <a:pt x="756" y="903"/>
                                  <a:pt x="763" y="903"/>
                                </a:cubicBezTo>
                                <a:lnTo>
                                  <a:pt x="815" y="903"/>
                                </a:lnTo>
                                <a:cubicBezTo>
                                  <a:pt x="822" y="903"/>
                                  <a:pt x="828" y="897"/>
                                  <a:pt x="828" y="890"/>
                                </a:cubicBezTo>
                                <a:lnTo>
                                  <a:pt x="828" y="529"/>
                                </a:lnTo>
                                <a:cubicBezTo>
                                  <a:pt x="828" y="521"/>
                                  <a:pt x="822" y="516"/>
                                  <a:pt x="815" y="516"/>
                                </a:cubicBezTo>
                                <a:close/>
                                <a:moveTo>
                                  <a:pt x="889" y="254"/>
                                </a:moveTo>
                                <a:cubicBezTo>
                                  <a:pt x="908" y="254"/>
                                  <a:pt x="923" y="239"/>
                                  <a:pt x="923" y="220"/>
                                </a:cubicBezTo>
                                <a:lnTo>
                                  <a:pt x="923" y="34"/>
                                </a:lnTo>
                                <a:cubicBezTo>
                                  <a:pt x="923" y="15"/>
                                  <a:pt x="908" y="0"/>
                                  <a:pt x="889" y="0"/>
                                </a:cubicBezTo>
                                <a:cubicBezTo>
                                  <a:pt x="870" y="0"/>
                                  <a:pt x="855" y="15"/>
                                  <a:pt x="855" y="34"/>
                                </a:cubicBezTo>
                                <a:lnTo>
                                  <a:pt x="855" y="220"/>
                                </a:lnTo>
                                <a:cubicBezTo>
                                  <a:pt x="855" y="239"/>
                                  <a:pt x="870" y="254"/>
                                  <a:pt x="889" y="254"/>
                                </a:cubicBezTo>
                                <a:close/>
                                <a:moveTo>
                                  <a:pt x="1039" y="964"/>
                                </a:moveTo>
                                <a:cubicBezTo>
                                  <a:pt x="1039" y="980"/>
                                  <a:pt x="1026" y="993"/>
                                  <a:pt x="1011" y="993"/>
                                </a:cubicBezTo>
                                <a:lnTo>
                                  <a:pt x="135" y="993"/>
                                </a:lnTo>
                                <a:cubicBezTo>
                                  <a:pt x="120" y="993"/>
                                  <a:pt x="107" y="980"/>
                                  <a:pt x="107" y="964"/>
                                </a:cubicBezTo>
                                <a:lnTo>
                                  <a:pt x="107" y="448"/>
                                </a:lnTo>
                                <a:cubicBezTo>
                                  <a:pt x="107" y="432"/>
                                  <a:pt x="120" y="419"/>
                                  <a:pt x="135" y="419"/>
                                </a:cubicBezTo>
                                <a:lnTo>
                                  <a:pt x="1011" y="419"/>
                                </a:lnTo>
                                <a:cubicBezTo>
                                  <a:pt x="1026" y="419"/>
                                  <a:pt x="1039" y="432"/>
                                  <a:pt x="1039" y="448"/>
                                </a:cubicBezTo>
                                <a:lnTo>
                                  <a:pt x="1039" y="964"/>
                                </a:lnTo>
                                <a:close/>
                                <a:moveTo>
                                  <a:pt x="1011" y="128"/>
                                </a:moveTo>
                                <a:lnTo>
                                  <a:pt x="977" y="128"/>
                                </a:lnTo>
                                <a:lnTo>
                                  <a:pt x="977" y="220"/>
                                </a:lnTo>
                                <a:cubicBezTo>
                                  <a:pt x="977" y="268"/>
                                  <a:pt x="937" y="308"/>
                                  <a:pt x="889" y="308"/>
                                </a:cubicBezTo>
                                <a:cubicBezTo>
                                  <a:pt x="841" y="308"/>
                                  <a:pt x="801" y="268"/>
                                  <a:pt x="801" y="220"/>
                                </a:cubicBezTo>
                                <a:lnTo>
                                  <a:pt x="801" y="128"/>
                                </a:lnTo>
                                <a:lnTo>
                                  <a:pt x="344" y="128"/>
                                </a:lnTo>
                                <a:lnTo>
                                  <a:pt x="344" y="220"/>
                                </a:lnTo>
                                <a:cubicBezTo>
                                  <a:pt x="344" y="268"/>
                                  <a:pt x="305" y="308"/>
                                  <a:pt x="257" y="308"/>
                                </a:cubicBezTo>
                                <a:cubicBezTo>
                                  <a:pt x="208" y="308"/>
                                  <a:pt x="169" y="268"/>
                                  <a:pt x="169" y="220"/>
                                </a:cubicBezTo>
                                <a:lnTo>
                                  <a:pt x="169" y="128"/>
                                </a:lnTo>
                                <a:lnTo>
                                  <a:pt x="135" y="128"/>
                                </a:lnTo>
                                <a:cubicBezTo>
                                  <a:pt x="61" y="128"/>
                                  <a:pt x="0" y="189"/>
                                  <a:pt x="0" y="264"/>
                                </a:cubicBezTo>
                                <a:lnTo>
                                  <a:pt x="0" y="966"/>
                                </a:lnTo>
                                <a:cubicBezTo>
                                  <a:pt x="0" y="1041"/>
                                  <a:pt x="61" y="1102"/>
                                  <a:pt x="135" y="1102"/>
                                </a:cubicBezTo>
                                <a:lnTo>
                                  <a:pt x="1011" y="1102"/>
                                </a:lnTo>
                                <a:cubicBezTo>
                                  <a:pt x="1085" y="1102"/>
                                  <a:pt x="1145" y="1041"/>
                                  <a:pt x="1145" y="966"/>
                                </a:cubicBezTo>
                                <a:lnTo>
                                  <a:pt x="1145" y="264"/>
                                </a:lnTo>
                                <a:cubicBezTo>
                                  <a:pt x="1145" y="189"/>
                                  <a:pt x="1085" y="128"/>
                                  <a:pt x="1011" y="128"/>
                                </a:cubicBezTo>
                                <a:close/>
                                <a:moveTo>
                                  <a:pt x="257" y="254"/>
                                </a:moveTo>
                                <a:cubicBezTo>
                                  <a:pt x="276" y="254"/>
                                  <a:pt x="291" y="239"/>
                                  <a:pt x="291" y="220"/>
                                </a:cubicBezTo>
                                <a:lnTo>
                                  <a:pt x="291" y="34"/>
                                </a:lnTo>
                                <a:cubicBezTo>
                                  <a:pt x="291" y="15"/>
                                  <a:pt x="276" y="0"/>
                                  <a:pt x="257" y="0"/>
                                </a:cubicBezTo>
                                <a:cubicBezTo>
                                  <a:pt x="238" y="0"/>
                                  <a:pt x="222" y="15"/>
                                  <a:pt x="222" y="34"/>
                                </a:cubicBezTo>
                                <a:lnTo>
                                  <a:pt x="222" y="220"/>
                                </a:lnTo>
                                <a:cubicBezTo>
                                  <a:pt x="222" y="239"/>
                                  <a:pt x="238" y="254"/>
                                  <a:pt x="257" y="25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</wps:spPr>
                        <wps:bodyPr vert="horz" wrap="square" anchor="t" upright="1"/>
                      </wps:wsp>
                      <wps:wsp>
                        <wps:cNvPr id="38" name="圆角矩形 116"/>
                        <wps:cNvSpPr/>
                        <wps:spPr>
                          <a:xfrm>
                            <a:off x="1793" y="7382"/>
                            <a:ext cx="291" cy="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97821" y="151560"/>
                              </a:cxn>
                              <a:cxn ang="0">
                                <a:pos x="494208" y="311125"/>
                              </a:cxn>
                              <a:cxn ang="0">
                                <a:pos x="431899" y="373352"/>
                              </a:cxn>
                              <a:cxn ang="0">
                                <a:pos x="62309" y="373352"/>
                              </a:cxn>
                              <a:cxn ang="0">
                                <a:pos x="0" y="311125"/>
                              </a:cxn>
                              <a:cxn ang="0">
                                <a:pos x="0" y="62227"/>
                              </a:cxn>
                              <a:cxn ang="0">
                                <a:pos x="62309" y="0"/>
                              </a:cxn>
                              <a:cxn ang="0">
                                <a:pos x="431899" y="0"/>
                              </a:cxn>
                              <a:cxn ang="0">
                                <a:pos x="494208" y="62227"/>
                              </a:cxn>
                              <a:cxn ang="0">
                                <a:pos x="255723" y="187649"/>
                              </a:cxn>
                              <a:cxn ang="0">
                                <a:pos x="87339" y="106093"/>
                              </a:cxn>
                            </a:cxnLst>
                            <a:pathLst>
                              <a:path w="328067" h="246366">
                                <a:moveTo>
                                  <a:pt x="328067" y="100011"/>
                                </a:moveTo>
                                <a:cubicBezTo>
                                  <a:pt x="327273" y="135109"/>
                                  <a:pt x="326480" y="170206"/>
                                  <a:pt x="325686" y="205304"/>
                                </a:cubicBezTo>
                                <a:cubicBezTo>
                                  <a:pt x="325686" y="227982"/>
                                  <a:pt x="307302" y="246366"/>
                                  <a:pt x="284624" y="246366"/>
                                </a:cubicBezTo>
                                <a:lnTo>
                                  <a:pt x="41062" y="246366"/>
                                </a:lnTo>
                                <a:cubicBezTo>
                                  <a:pt x="18384" y="246366"/>
                                  <a:pt x="0" y="227982"/>
                                  <a:pt x="0" y="205304"/>
                                </a:cubicBezTo>
                                <a:lnTo>
                                  <a:pt x="0" y="41062"/>
                                </a:lnTo>
                                <a:cubicBezTo>
                                  <a:pt x="0" y="18384"/>
                                  <a:pt x="18384" y="0"/>
                                  <a:pt x="41062" y="0"/>
                                </a:cubicBezTo>
                                <a:lnTo>
                                  <a:pt x="284624" y="0"/>
                                </a:lnTo>
                                <a:cubicBezTo>
                                  <a:pt x="307302" y="0"/>
                                  <a:pt x="325686" y="18384"/>
                                  <a:pt x="325686" y="41062"/>
                                </a:cubicBezTo>
                                <a:cubicBezTo>
                                  <a:pt x="317845" y="55349"/>
                                  <a:pt x="193368" y="111063"/>
                                  <a:pt x="168523" y="123825"/>
                                </a:cubicBezTo>
                                <a:lnTo>
                                  <a:pt x="57557" y="70008"/>
                                </a:lnTo>
                              </a:path>
                            </a:pathLst>
                          </a:custGeom>
                          <a:noFill/>
                          <a:ln w="22225" cap="flat" cmpd="sng">
                            <a:solidFill>
                              <a:srgbClr val="595959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vert="horz" wrap="square" anchor="ctr" upright="1"/>
                      </wps:wsp>
                      <wps:wsp>
                        <wps:cNvPr id="39" name="Freeform 134"/>
                        <wps:cNvSpPr/>
                        <wps:spPr>
                          <a:xfrm>
                            <a:off x="1807" y="7874"/>
                            <a:ext cx="223" cy="3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95580" y="0"/>
                              </a:cxn>
                              <a:cxn ang="0">
                                <a:pos x="190810" y="0"/>
                              </a:cxn>
                              <a:cxn ang="0">
                                <a:pos x="188425" y="0"/>
                              </a:cxn>
                              <a:cxn ang="0">
                                <a:pos x="0" y="160934"/>
                              </a:cxn>
                              <a:cxn ang="0">
                                <a:pos x="190810" y="586696"/>
                              </a:cxn>
                              <a:cxn ang="0">
                                <a:pos x="381620" y="160934"/>
                              </a:cxn>
                              <a:cxn ang="0">
                                <a:pos x="195580" y="0"/>
                              </a:cxn>
                              <a:cxn ang="0">
                                <a:pos x="190810" y="220011"/>
                              </a:cxn>
                              <a:cxn ang="0">
                                <a:pos x="104946" y="146674"/>
                              </a:cxn>
                              <a:cxn ang="0">
                                <a:pos x="190810" y="73337"/>
                              </a:cxn>
                              <a:cxn ang="0">
                                <a:pos x="276675" y="146674"/>
                              </a:cxn>
                              <a:cxn ang="0">
                                <a:pos x="190810" y="220011"/>
                              </a:cxn>
                            </a:cxnLst>
                            <a:pathLst>
                              <a:path w="160" h="288">
                                <a:moveTo>
                                  <a:pt x="82" y="0"/>
                                </a:moveTo>
                                <a:cubicBezTo>
                                  <a:pt x="81" y="0"/>
                                  <a:pt x="81" y="0"/>
                                  <a:pt x="80" y="0"/>
                                </a:cubicBezTo>
                                <a:cubicBezTo>
                                  <a:pt x="80" y="0"/>
                                  <a:pt x="79" y="0"/>
                                  <a:pt x="79" y="0"/>
                                </a:cubicBezTo>
                                <a:cubicBezTo>
                                  <a:pt x="35" y="0"/>
                                  <a:pt x="0" y="36"/>
                                  <a:pt x="0" y="79"/>
                                </a:cubicBezTo>
                                <a:cubicBezTo>
                                  <a:pt x="0" y="122"/>
                                  <a:pt x="80" y="288"/>
                                  <a:pt x="80" y="288"/>
                                </a:cubicBezTo>
                                <a:cubicBezTo>
                                  <a:pt x="80" y="288"/>
                                  <a:pt x="160" y="121"/>
                                  <a:pt x="160" y="79"/>
                                </a:cubicBezTo>
                                <a:cubicBezTo>
                                  <a:pt x="160" y="36"/>
                                  <a:pt x="125" y="0"/>
                                  <a:pt x="82" y="0"/>
                                </a:cubicBezTo>
                                <a:close/>
                                <a:moveTo>
                                  <a:pt x="80" y="108"/>
                                </a:moveTo>
                                <a:cubicBezTo>
                                  <a:pt x="60" y="108"/>
                                  <a:pt x="44" y="92"/>
                                  <a:pt x="44" y="72"/>
                                </a:cubicBezTo>
                                <a:cubicBezTo>
                                  <a:pt x="44" y="52"/>
                                  <a:pt x="60" y="36"/>
                                  <a:pt x="80" y="36"/>
                                </a:cubicBezTo>
                                <a:cubicBezTo>
                                  <a:pt x="100" y="36"/>
                                  <a:pt x="116" y="52"/>
                                  <a:pt x="116" y="72"/>
                                </a:cubicBezTo>
                                <a:cubicBezTo>
                                  <a:pt x="116" y="92"/>
                                  <a:pt x="100" y="108"/>
                                  <a:pt x="80" y="10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</wps:spPr>
                        <wps:bodyPr vert="horz" wrap="square" anchor="t" upright="1"/>
                      </wps:wsp>
                      <wps:wsp>
                        <wps:cNvPr id="40" name="Freeform 5"/>
                        <wps:cNvSpPr>
                          <a:spLocks noChangeAspect="1"/>
                        </wps:cNvSpPr>
                        <wps:spPr>
                          <a:xfrm>
                            <a:off x="1767" y="5968"/>
                            <a:ext cx="351" cy="3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10682" y="149968"/>
                              </a:cxn>
                              <a:cxn ang="0">
                                <a:pos x="267635" y="129203"/>
                              </a:cxn>
                              <a:cxn ang="0">
                                <a:pos x="205341" y="0"/>
                              </a:cxn>
                              <a:cxn ang="0">
                                <a:pos x="140739" y="129203"/>
                              </a:cxn>
                              <a:cxn ang="0">
                                <a:pos x="0" y="149968"/>
                              </a:cxn>
                              <a:cxn ang="0">
                                <a:pos x="103824" y="251485"/>
                              </a:cxn>
                              <a:cxn ang="0">
                                <a:pos x="78445" y="392224"/>
                              </a:cxn>
                              <a:cxn ang="0">
                                <a:pos x="205341" y="325315"/>
                              </a:cxn>
                              <a:cxn ang="0">
                                <a:pos x="332237" y="392224"/>
                              </a:cxn>
                              <a:cxn ang="0">
                                <a:pos x="306858" y="251485"/>
                              </a:cxn>
                              <a:cxn ang="0">
                                <a:pos x="410682" y="149968"/>
                              </a:cxn>
                            </a:cxnLst>
                            <a:pathLst>
                              <a:path w="178" h="170">
                                <a:moveTo>
                                  <a:pt x="178" y="65"/>
                                </a:moveTo>
                                <a:lnTo>
                                  <a:pt x="116" y="56"/>
                                </a:lnTo>
                                <a:lnTo>
                                  <a:pt x="89" y="0"/>
                                </a:lnTo>
                                <a:lnTo>
                                  <a:pt x="61" y="56"/>
                                </a:lnTo>
                                <a:lnTo>
                                  <a:pt x="0" y="65"/>
                                </a:lnTo>
                                <a:lnTo>
                                  <a:pt x="45" y="109"/>
                                </a:lnTo>
                                <a:lnTo>
                                  <a:pt x="34" y="170"/>
                                </a:lnTo>
                                <a:lnTo>
                                  <a:pt x="89" y="141"/>
                                </a:lnTo>
                                <a:lnTo>
                                  <a:pt x="144" y="170"/>
                                </a:lnTo>
                                <a:lnTo>
                                  <a:pt x="133" y="109"/>
                                </a:lnTo>
                                <a:lnTo>
                                  <a:pt x="178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</wps:spPr>
                        <wps:bodyPr vert="horz" wrap="square" anchor="t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68" o:spid="_x0000_s1026" o:spt="203" style="position:absolute;left:0pt;margin-left:-3.05pt;margin-top:10.2pt;height:102.4pt;width:12.6pt;z-index:251673600;mso-width-relative:page;mso-height-relative:page;" coordorigin="1767,5371" coordsize="351,2848" o:gfxdata="UEsDBAoAAAAAAIdO4kAAAAAAAAAAAAAAAAAEAAAAZHJzL1BLAwQUAAAACACHTuJAthpby9cAAAAI&#10;AQAADwAAAGRycy9kb3ducmV2LnhtbE2PQWvCQBCF74X+h2UKvelm0yo1zUaKtD1JoVoo3tbsmASz&#10;syG7JvrvO57q8eM93nyTL8+uFQP2ofGkQU0TEEiltw1VGn62H5MXECEasqb1hBouGGBZ3N/lJrN+&#10;pG8cNrESPEIhMxrqGLtMylDW6EyY+g6Js4PvnYmMfSVtb0Yed61Mk2QunWmIL9Smw1WN5XFzcho+&#10;RzO+Pan3YX08rC677ezrd61Q68cHlbyCiHiO/2W46rM6FOy09yeyQbQaJnPFTQ1p8gzimi+Y98zp&#10;LAVZ5PL2geIPUEsDBBQAAAAIAIdO4kBwZwXIOxAAAJdGAAAOAAAAZHJzL2Uyb0RvYy54bWzdXFuP&#10;I0cVfkfiP1h+J9N16dsosxHkxgOCSAk/wOvxzFh4bGN7dzZ5jhBvIB4REhJCQvwEFMGvYUl+Bt+p&#10;c051V9vTrlk2IKKV1nb1qTqXOteq0/Pue6/uV5OXi91+uVlfTc07xXSyWM8318v17dX055999INm&#10;OtkfZuvr2WqzXlxNP1/sp+89+/733n3YXi7s5m6zul7sJlhkvb982F5N7w6H7eXFxX5+t7if7d/Z&#10;bBdrPLzZ7O5nB/zc3V5c72YPWP1+dWGLorp42Oyut7vNfLHfY/QDfjh9Fta/uVnMDz+7udkvDpPV&#10;1RS0HcL/u/D/c/r/4tm7s8vb3Wx7t5wLGbM3oOJ+tlwDaVzqg9lhNnmxWx4tdb+c7zb7zc3hnfnm&#10;/mJzc7OcLwIP4MYUA24+3m1ebAMvt5cPt9soJoh2IKc3Xnb+05ef7CbL66upN9PJenaPPfr6qy9f&#10;//bXk7ZqSDwP29tLQH282366/WQnA7f8izh+dbO7p0/wMnkVBPt5FOzi1WEyx6CpisJC/HM8Mq4o&#10;fCOSn99he2iaqat6OsHj0tWGd2V+96FMdyVoo7m28YGmC0V7QdRFYh62UKJ9J6f9fyanT+9m20UQ&#10;/54kIHJylcrpn1999a8vf/P6z7//5h9/e/33P03KkuUVoKOw9pd7yE0lNblZLbc/Br9BW0RmpjE2&#10;MF9VjWXmVXKWxBJYrx09iZzPLucv9oePF5sg/NnLn+wPrMvX+m12p9/mr9b4SiTg22RGplkE/NvN&#10;noTvWsi1DBSEfQESAI7AV8ZV2E7siCub1nuhbHQSw3toua1y4E1ReQvvQUiK1rsg3LOUFd47FybZ&#10;ti1dkOYTJhFSn0XeYzJjZCLu7exAm0CSpK+TB5gZJpZ+OrnDV182tQ0bcb95ufhsE+AOYUca5xoo&#10;PZjXHelA5i+eL+c/WnzRn1AaSIhFbKraqxptZTVTFLJfReWamnVMHvq6qlhkzpcWWFnNUizpL5lZ&#10;FI1jIl3T1ixscBpwGusKjASTttamOIWWpqyruEMJU6fQWV8VsD3SB6AD4qDvjK0qGxGXM65Mn0Hh&#10;XAuJY6Jt66oM3NM2ncdYOChRmOnhs0ywQGUQlulbkRs5NPFoTI9tLeyCcYIyJigLp/NFaVqeie2o&#10;2j6brmphCuGhqZsS6Hsy6OEUlnM3MoiFRQsHxFuibDpvW9Ed3oAeRnespQOhrjb7BVNB+h/cV7SJ&#10;II7Ohe03q+X1R8vViqxgv7t9/v5qN3k5Q9wuW/onapmArdZkUsbWoJCmrTe0ACNcwYEhPKj7pW/P&#10;N9efw4sjXUEecLfZfTGdPCD0X033v3wx2y2mcI1zDF9N54fddPJiu1ve3gGSLUKCCwXE/0aUgdvn&#10;aPzRbrGg/GdiguISdgSjR8ILCUGDSt2yGnURVYOKK6BDIai06us0ir+9oGLLuq2ZAmcKY9SPjQYJ&#10;W5qKEgWyVThi2Lvo8Fg4MlXTlhwpMMnEFGEUkymbAq5AvAISiyxMTVM4dSXGWVXKUUwW1tiIRVfW&#10;c3rDYYK2C3NPhGTrjIETD+Q1FChyyLOm8RWT5wpbd658VHpNDVEETMCZG5zhgKE7RJ5zVVVHnzqK&#10;CXOcRHTXlJkaYdtG/CHCU+PyRO6K2vLmIoxm6p7pNtfVrc3kqYYxiSB8bTlEnNtc45Gl8OZSsOI8&#10;+9wkW0B4HG29LcpC08Fx3auBSIywMk2e7rm6MJIRWFe5KmYEY5vrTE0xmS0X2ptluc4ihLD0bNU0&#10;eUaICFlRsQLd8wXKhizd6/HkkbxmJoY1PJD4CJ/Lky9cjVydyDMQY5438qa1hjMNU5Z1ljNyDcIv&#10;yyF7zpsRV7ZwLCzwEoVCli8CXMu2DpecyVGFREmE0EIgWaYOf9oWondFmWmAvuOobDKVASZbi9oh&#10;m64z9wjZNgVbUobsSaZEmGCWsqmDqtWoqwIib4o8S4LxSNzMxsOBwsAZ5W1Pt6Vl4WuuAs55uhIH&#10;O17Sbm99m5U5vMmWIoIbJNhP3J1O0lmEYd8bJ2I7UgEWRa9E7H0Nqa0hQaBWpMh8slIsPTNQteoH&#10;zxSKJWtJ1cpJAxcsULkghwrnAL0Mv0RsIvH0vOzZqkmziQpHBP2lsPlhKQ7hWl+gBOZhWL7kehkY&#10;eA7SgQRDzayVfBATMVC5DR5KZG7ZGLR0TWu+UjxNic3osQbdYww8TJt6lgdvWcMHS2lWVaaIHc4J&#10;mIcY9s9ioNAT5oD/HrEOJylhGDnpiWHE+2wp6VKVT/bBifOqoJp9DEKPDB9JabXuH2jgoCiQ2UHr&#10;81S2rL6+ED1NUaIYkEUSEcThJ/CKIMZLYckeUwjcLE02P9U5L9knaTegj3g9yYNuTB0CbFxK0suS&#10;DwDjsGRoMpyHQeqx4VLwsEEjOJWKGMASK0q+RpSFKBcXlrpUWYiTKoI4joZtTDHPanVcilO4bilx&#10;a9C93vaowVZdGnYWg5fCpkrdCMUhEkfFRxGKGMdCPNylyecx1LIUirUesZ6OuQlDlfhgL3FdhvN2&#10;WtRyuBS8SsCgZ+xiPXE4plwJD2p5KXQND8a6rc9ParWsXXO+EMUmljk4NfQ45CAC6+64N6HkJAY5&#10;MKhdolxI2GWpxAupNOuukkwwKC/Cq9hxB63PT1IiUaNGldvfVxDGTKXDnn26QOftKzbu1FJyEFnz&#10;UbwKuZTz0po1OQtDadiT4qC0z0Np2ZPWqXOKwziVZF1I5ZL+YpnqnIYPACKxorKNTWJrKZ696Uq2&#10;ZL9OYfBSeTSQcH8fkC6Q8BqfKoocmchwlpRQDJxcStSlSb2QxpsG9xm5UvLIJQKxnBeplJycR9ep&#10;g9UD7rqr8M9KKc5JvRDKSlYxrvMiYvFzVDGc4kHtgvdYC9MOWp+f2i9nRbkGKKMqJm7S6fBTeJU5&#10;DZ9LRKYkMW/KRFFwKMOyZ2XP0ggU/WFOiwjY1zlxf6igk2FEC9pdGc7C4OU8d7AUXXKFpWAoPcSl&#10;XNA1T8hAcJfHfKe2X0kFi+OGPgYdrrsC7azOxTmpCZZy+1in23Nc26TaM5frhdllV/Ow/jWSreE4&#10;mUiGfDsI1USGrGWDOkh9nuISaPGoAq16RPcPtAc4f+hLqBvOiasROh4tjFMiKPmUt6NEaiDe9jis&#10;XD6iDYpJuJSbxC571ef6mcI1UQP0+UnZyaq4KkyEJAVpyyeakWLJb2X4yEIUE1Oi+91B6/NTlFCI&#10;YZNJFJrcMw0PCOyGY72f6LliEkpkkTKej+jz05QwyoHiKIEDNVMuO11N1xyxB72A4FowsYd0Deai&#10;lahr09qxlZwKF6r9LYzDyMTOxwaFjuX4mIAUOI2CSl5ywNAIj6dpOMVlI3l4ugySJdKCFGMjo5Ho&#10;dD1lQXRAgG2Uhz5PZw2gU6EqcYMtUC5l+MguHtcBg9tsVnsO+GeVoJug7TpMcLgkCvaTXkDTLR8j&#10;4PEj2lQKsozUu22E1uenpIQjx/7a6iYMKspAypBEGY6spmsqJmWIoX2sEvV5OmsAnVagSiCdCPTi&#10;MNoRAoEyfE4mKsIOfJwUqQ2HSHWr6ZqpT0wcj5ymHCoy5fRIYxRgTM1EC0zMdh+Lva3kTB2kLq+f&#10;TIfC5dlThOZ7NdWUVqowl+ZJak8yfLQ/qXyYHkrvSemGS+k9RIq40eHoDdI1U14V+pxMHEq94Kai&#10;lHUd/WRaFS5PdhE6ZcHJsc6AYVzx9+WQJTsrkWWwlJ7D4xowUVg5nu+oH5OdLnJOdmqTx3Dp6ixB&#10;SdUFWNWJvZFJD1F50GY5HXFnlSaoum2nSBBkRVpWKmF0NdA3cvE44crgfDiOXrsHP0YLLpckQA7x&#10;hrsKipwDOo0+aCOzKZOKjuUdwTs5KkA6bQA+2IuOTrYQ3biO32g56bKPuzbV9y72dp4tXYNJs3Ih&#10;MQjhtmX3Mcii4nCWn1DomJCMyUiB05xGyUvSH+UxP4vCHX7wAukykmIPMMpoJDqVmrIg0hPgzvb1&#10;eTprAJ1mUUrccAu09Sfmw+maqgNwad9S49rbbFc7/K+b1aAA3Kz2+g+/+uYvv/v6j3+lfmjcSZNf&#10;ekrHmh7Zav+qdqwFBQ4da9E43n7Hmm/rBgV8iKolLuGjCYz1vfgW3ThsAGifMvFMfLQtx+MMS05z&#10;XI1btOC/KXyOYarQUcsJfP4cDhz5hDF8hYbdUKPnk5Qnq47tPPhOttkkWbTPSJWKfqfu9nBUtA02&#10;gUWLBnD0WZHaKu/82buX732lK3pnm9AkhEt6NMiiGe7kNb1ChfBYUJbPKMYDiLNoY2ObQM5isP2Y&#10;pYHMIT5K456p8XpFMLbuIa7u+SgIzWLU8CksJUcXqdNjR+psN9PWrVqiPCzQ78aHJ8JsjyA0UaJx&#10;JdhP95DEl+BUJ84LoldFOg+SKQqUTuUppnHSjdRNUbZZf6G9A7pl/HFJKEJGweBMG8tNn58iiKGZ&#10;rJ44OjqTyNhxHG1gRD49mSr4GCnoe9T9SZD2NvWIzt6zPscpp+kvUQb0oEufTonmikQ5TYu+UHaL&#10;1H+Jw7y+ZNBlojaKAN35zBFBlLjE4moD56RcwkG1WBb4cjZKx9ZwmkR2Cx9HLRhz6v++Wc0QQ+f3&#10;W7wHtV/fBgtOGs0z+9G3u/3hg9n+jvvWwwrM9/3ysNgFCdwtZtcfrq8nh8+3eNVqjZfi0IR+Nb1f&#10;XE8nqwXeoaNvAfIwW65yIIMY/q973eF6h73unCHmpw6NnAOhxUwui2LqQJpGqQPah0mwENfbTx1M&#10;W2rbk5rpaMBBzyJdf1KqkQeP3ljS1lx4cUkUy6LnH8stevSgFbDiy0VIapQJtCNrsz5e8MvG9MaS&#10;QiHQBc5RylCBttI2Yzza058qA6QD3ExwTgQoodBDySnjmyA6Zokx9nKM3tfQEUj3epRr4JqWcoEu&#10;gWCnLC8NqFZ1j095cLnTTULFybGBqiZ++uTCvQkam6X5KEHWHyPOzy4sZxvJIoyLe7kUGY9hebb4&#10;8wvzBIOaMzhfESaPkqwfHc0iW/K0wUKwGlad9NpQh59AvU5JhUDVSHQZKpmBggwk8/iNqpAaQ++4&#10;ZilnDK645cwybT2VQXQ45u6VzEgv7QVjKgGR+xP6/NCuG2SWrkOlLEkyRamjTyBdp6QiUKQ4szqh&#10;aDJ6rGjf+tt136VDCo99HWQZIR/o5RjE7n77k838F/vJevP+Hd6UXvxwv8UfEcChZtDOBJh+9N/t&#10;punx5Tt9nV3eop9daj4SX2an7lnW+Lefj1AiL4Zu0DfCh+ocWohKBM9T75xVdaVnx3iZNPMNI9RU&#10;ch2iMWc8NOOdHa21s5GI78nmBDeXjZVKFG9Gc0/7OfZRzEg141rUBlk5A9XWehlk8SqX7uioCJyz&#10;Vi+jsjE5bKi8rIGXJDNZGlUDlkcvveh9DZkGup/Cqwe4JSel6Rw+B0dUf8EncrMQVusAtEQVQHWe&#10;w6uOFGxwfa8P9ZPXkjsP9Iyw6ehT/WQo1pdImD7UTwaSzZZTFdCvj/WTwZBAk+fHEcsoSqHe8BXN&#10;o6vh1b+s5Yz8FYNz1B1tghL/nTnBDn/iA3/9JFRu8pda6M+r9H+H6rf7ezLP/g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rEgAAW0NvbnRlbnRf&#10;VHlwZXNdLnhtbFBLAQIUAAoAAAAAAIdO4kAAAAAAAAAAAAAAAAAGAAAAAAAAAAAAEAAAAI0RAABf&#10;cmVscy9QSwECFAAUAAAACACHTuJAihRmPNEAAACUAQAACwAAAAAAAAABACAAAACxEQAAX3JlbHMv&#10;LnJlbHNQSwECFAAKAAAAAACHTuJAAAAAAAAAAAAAAAAABAAAAAAAAAAAABAAAAAAAAAAZHJzL1BL&#10;AQIUABQAAAAIAIdO4kC2GlvL1wAAAAgBAAAPAAAAAAAAAAEAIAAAACIAAABkcnMvZG93bnJldi54&#10;bWxQSwECFAAUAAAACACHTuJAcGcFyDsQAACXRgAADgAAAAAAAAABACAAAAAmAQAAZHJzL2Uyb0Rv&#10;Yy54bWxQSwUGAAAAAAYABgBZAQAA0xMAAAAA&#10;">
                <o:lock v:ext="edit" aspectratio="f"/>
                <v:shape id="任意多边形 55" o:spid="_x0000_s1026" o:spt="100" style="position:absolute;left:1812;top:6682;flip:x;height:273;width:267;v-text-anchor:middle;" fillcolor="#595959" filled="t" stroked="f" coordsize="439854,445872" o:gfxdata="UEsDBAoAAAAAAIdO4kAAAAAAAAAAAAAAAAAEAAAAZHJzL1BLAwQUAAAACACHTuJArU1yzrwAAADb&#10;AAAADwAAAGRycy9kb3ducmV2LnhtbEWPQWsCMRSE7wX/Q3hCbzW7LVhZjR4U0UMPuur9uXluFjcv&#10;YZPqtr++EYQeh5n5hpktetuKG3WhcawgH2UgiCunG64VHA/rtwmIEJE1to5JwQ8FWMwHLzMstLvz&#10;nm5lrEWCcChQgYnRF1KGypDFMHKeOHkX11mMSXa11B3eE9y28j3LxtJiw2nBoKeloepaflsFvNrw&#10;ZdevjPs68Tk/ffrrb+mVeh3m2RREpD7+h5/trVbwMYbHl/QD5Pw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1Ncs68AAAA&#10;2wAAAA8AAAAAAAAAAQAgAAAAIgAAAGRycy9kb3ducmV2LnhtbFBLAQIUABQAAAAIAIdO4kAzLwWe&#10;OwAAADkAAAAQAAAAAAAAAAEAIAAAAAsBAABkcnMvc2hhcGV4bWwueG1sUEsFBgAAAAAGAAYAWwEA&#10;ALUDAAAAAA==&#10;" path="m383381,0c514350,167482,381000,306387,347663,345281c300831,389732,123032,522287,0,385762c24606,338931,65881,313531,102394,297657c203995,404813,267493,304800,292894,288131c340519,245269,369094,178593,292894,102394c297656,68262,342900,24606,383381,0xe">
                  <v:path o:connectlocs="398485,0;361360,358944;0,401026;106428,309435;304433,299532;304433,106446;398485,0" o:connectangles="0,0,0,0,0,0,0"/>
                  <v:fill on="t" focussize="0,0"/>
                  <v:stroke on="f" weight="1pt"/>
                  <v:imagedata o:title=""/>
                  <o:lock v:ext="edit" aspectratio="f"/>
                </v:shape>
                <v:shape id="Freeform 17" o:spid="_x0000_s1026" o:spt="100" style="position:absolute;left:1799;top:5371;height:296;width:304;" fillcolor="#595959" filled="t" stroked="f" coordsize="1145,1102" o:gfxdata="UEsDBAoAAAAAAIdO4kAAAAAAAAAAAAAAAAAEAAAAZHJzL1BLAwQUAAAACACHTuJAogH3y70AAADb&#10;AAAADwAAAGRycy9kb3ducmV2LnhtbEWPQWvCQBSE7wX/w/KE3uomVboldQ0oFDyJ2orXR/aZxGTf&#10;ht1ttP++Wyj0OMzMN8yyvNtejORD61hDPstAEFfOtFxr+Px4f3oFESKywd4xafimAOVq8rDEwrgb&#10;H2g8xlokCIcCNTQxDoWUoWrIYpi5gTh5F+ctxiR9LY3HW4LbXj5n2Yu02HJaaHCgTUNVd/yyGran&#10;nXL5ftGN/rpYH+isdvO90vpxmmdvICLd43/4r701GuYKfr+kHyB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AffLvQAA&#10;ANsAAAAPAAAAAAAAAAEAIAAAACIAAABkcnMvZG93bnJldi54bWxQSwECFAAUAAAACACHTuJAMy8F&#10;njsAAAA5AAAAEAAAAAAAAAABACAAAAAMAQAAZHJzL3NoYXBleG1sLnhtbFBLBQYAAAAABgAGAFsB&#10;AAC2AwAAAAA=&#10;" path="m549,697c556,692,562,685,568,677c580,660,587,639,587,615c587,583,576,555,554,534c532,513,501,502,459,502c425,502,396,513,372,533c348,554,335,589,335,636c335,643,341,649,348,649l401,649c408,649,414,644,414,636c415,614,419,597,427,587c435,578,446,573,463,573c479,573,490,577,497,586c505,596,509,607,509,621c509,632,506,641,501,648c496,655,490,659,481,661c470,664,451,665,426,665c419,665,413,671,413,679l413,725c413,729,414,732,417,735c420,737,423,739,426,739l427,739c432,738,437,738,442,738c471,738,493,744,506,755c518,765,524,778,524,794c524,810,519,822,508,832c498,842,483,847,464,847c443,847,427,841,414,828c402,815,395,796,394,771c394,764,388,758,381,758l331,758c324,758,318,764,318,771c318,816,330,852,353,878c377,905,413,918,461,918c499,918,532,908,560,887c589,865,604,833,604,790c604,747,585,716,549,697xm815,516l713,516c706,516,700,521,700,529l700,574c700,581,706,587,713,587l750,587,750,890c750,897,756,903,763,903l815,903c822,903,828,897,828,890l828,529c828,521,822,516,815,516xm889,254c908,254,923,239,923,220l923,34c923,15,908,0,889,0c870,0,855,15,855,34l855,220c855,239,870,254,889,254xm1039,964c1039,980,1026,993,1011,993l135,993c120,993,107,980,107,964l107,448c107,432,120,419,135,419l1011,419c1026,419,1039,432,1039,448l1039,964xm1011,128l977,128,977,220c977,268,937,308,889,308c841,308,801,268,801,220l801,128,344,128,344,220c344,268,305,308,257,308c208,308,169,268,169,220l169,128,135,128c61,128,0,189,0,264l0,966c0,1041,61,1102,135,1102l1011,1102c1085,1102,1145,1041,1145,966l1145,264c1145,189,1085,128,1011,128xm257,254c276,254,291,239,291,220l291,34c291,15,276,0,257,0c238,0,222,15,222,34l222,220c222,239,238,254,257,254xe">
                  <v:path o:connectlocs="257979,310110;251620,244606;168958,244148;158057,297284;188034,291329;210289,262471;231182,284458;218464,302781;187580,311026;189396,336677;193938,338510;229819,345839;230727,381110;188034,379277;173046,347213;144432,353168;209381,420503;274329,361871;370163,236361;317931,242316;323836,268884;340641,407677;370163,413632;376067,242316;403773,116348;419215,15574;388331,15574;403773,116348;459184,454858;48598,441574;61315,191929;471901,205213;459184,58632;443741,100774;363804,100774;156241,58632;116726,141084;76758,58632;0,120929;61315,504787;520045,442490;459184,58632;132169,100774;116726,0;100830,100774" o:connectangles="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圆角矩形 116" o:spid="_x0000_s1026" o:spt="100" style="position:absolute;left:1793;top:7382;height:220;width:291;v-text-anchor:middle;" filled="f" stroked="t" coordsize="328067,246366" o:gfxdata="UEsDBAoAAAAAAIdO4kAAAAAAAAAAAAAAAAAEAAAAZHJzL1BLAwQUAAAACACHTuJAb87enrcAAADb&#10;AAAADwAAAGRycy9kb3ducmV2LnhtbEVPyQrCMBC9C/5DGMGbJiqIVqO4IIjgwerB49CMbbGZlCZu&#10;f28OgsfH2+fLt63EkxpfOtYw6CsQxJkzJecaLuddbwLCB2SDlWPS8CEPy0W7NcfEuBef6JmGXMQQ&#10;9glqKEKoEyl9VpBF33c1ceRurrEYImxyaRp8xXBbyaFSY2mx5NhQYE2bgrJ7+rAadoftZ6LSvb2a&#10;1Wm9PdfTTTU6at3tDNQMRKB3+It/7r3RMIpj45f4A+TiC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vzt6etwAAANsAAAAP&#10;AAAAAAAAAAEAIAAAACIAAABkcnMvZG93bnJldi54bWxQSwECFAAUAAAACACHTuJAMy8FnjsAAAA5&#10;AAAAEAAAAAAAAAABACAAAAAGAQAAZHJzL3NoYXBleG1sLnhtbFBLBQYAAAAABgAGAFsBAACwAwAA&#10;AAA=&#10;" path="m328067,100011c327273,135109,326480,170206,325686,205304c325686,227982,307302,246366,284624,246366l41062,246366c18384,246366,0,227982,0,205304l0,41062c0,18384,18384,0,41062,0l284624,0c307302,0,325686,18384,325686,41062c317845,55349,193368,111063,168523,123825l57557,70008e">
                  <v:path o:connectlocs="497821,151560;494208,311125;431899,373352;62309,373352;0,311125;0,62227;62309,0;431899,0;494208,62227;255723,187649;87339,106093" o:connectangles="0,0,0,0,0,0,0,0,0,0,0"/>
                  <v:fill on="f" focussize="0,0"/>
                  <v:stroke weight="1.75pt" color="#595959" joinstyle="miter"/>
                  <v:imagedata o:title=""/>
                  <o:lock v:ext="edit" aspectratio="f"/>
                </v:shape>
                <v:shape id="Freeform 134" o:spid="_x0000_s1026" o:spt="100" style="position:absolute;left:1807;top:7874;height:345;width:223;" fillcolor="#595959" filled="t" stroked="f" coordsize="160,288" o:gfxdata="UEsDBAoAAAAAAIdO4kAAAAAAAAAAAAAAAAAEAAAAZHJzL1BLAwQUAAAACACHTuJAib9xwsEAAADb&#10;AAAADwAAAGRycy9kb3ducmV2LnhtbEWPQWvCQBSE74L/YXlCL6VurLbU1FVQKVU8NE300Nsj+0yC&#10;2bchuxr777tCweMwM98ws8XV1OJCrassKxgNIxDEudUVFwr22cfTGwjnkTXWlknBLzlYzPu9Gcba&#10;dvxNl9QXIkDYxaig9L6JpXR5SQbd0DbEwTva1qAPsi2kbrELcFPL5yh6lQYrDgslNrQqKT+lZ6Pg&#10;83G5nHS7F/xKNqdk+5MduvX4oNTDYBS9g/B09ffwf3ujFYyncPsSfoCc/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b9x&#10;wsEAAADbAAAADwAAAAAAAAABACAAAAAiAAAAZHJzL2Rvd25yZXYueG1sUEsBAhQAFAAAAAgAh07i&#10;QDMvBZ47AAAAOQAAABAAAAAAAAAAAQAgAAAAEAEAAGRycy9zaGFwZXhtbC54bWxQSwUGAAAAAAYA&#10;BgBbAQAAugMAAAAA&#10;" path="m82,0c81,0,81,0,80,0c80,0,79,0,79,0c35,0,0,36,0,79c0,122,80,288,80,288c80,288,160,121,160,79c160,36,125,0,82,0xm80,108c60,108,44,92,44,72c44,52,60,36,80,36c100,36,116,52,116,72c116,92,100,108,80,108xe">
                  <v:path o:connectlocs="195580,0;190810,0;188425,0;0,160934;190810,586696;381620,160934;195580,0;190810,220011;104946,146674;190810,73337;276675,146674;190810,220011" o:connectangles="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5" o:spid="_x0000_s1026" o:spt="100" style="position:absolute;left:1767;top:5968;height:335;width:351;" fillcolor="#595959" filled="t" stroked="f" coordsize="178,170" o:gfxdata="UEsDBAoAAAAAAIdO4kAAAAAAAAAAAAAAAAAEAAAAZHJzL1BLAwQUAAAACACHTuJAH4jePLkAAADb&#10;AAAADwAAAGRycy9kb3ducmV2LnhtbEVPy4rCMBTdD/gP4QruxlQdfFSjC1FwM6BOYbaX5toUm5va&#10;pFb/3iwEl4fzXm0ethJ3anzpWMFomIAgzp0uuVCQ/e2/5yB8QNZYOSYFT/KwWfe+Vphq1/GJ7udQ&#10;iBjCPkUFJoQ6ldLnhiz6oauJI3dxjcUQYVNI3WAXw20lx0kylRZLjg0Ga9oayq/n1ipoTXY83qpd&#10;e8j+u/p3MrPtbGGVGvRHyRJEoEf4iN/ug1bwE9fHL/EHyPU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+I3jy5AAAA2wAA&#10;AA8AAAAAAAAAAQAgAAAAIgAAAGRycy9kb3ducmV2LnhtbFBLAQIUABQAAAAIAIdO4kAzLwWeOwAA&#10;ADkAAAAQAAAAAAAAAAEAIAAAAAgBAABkcnMvc2hhcGV4bWwueG1sUEsFBgAAAAAGAAYAWwEAALID&#10;AAAAAA==&#10;" path="m178,65l116,56,89,0,61,56,0,65,45,109,34,170,89,141,144,170,133,109,178,65xe">
                  <v:path o:connectlocs="410682,149968;267635,129203;205341,0;140739,129203;0,149968;103824,251485;78445,392224;205341,325315;332237,392224;306858,251485;410682,149968" o:connectangles="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18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-320040</wp:posOffset>
                </wp:positionH>
                <wp:positionV relativeFrom="paragraph">
                  <wp:posOffset>65405</wp:posOffset>
                </wp:positionV>
                <wp:extent cx="233045" cy="233045"/>
                <wp:effectExtent l="0" t="0" r="14605" b="14605"/>
                <wp:wrapNone/>
                <wp:docPr id="19" name="组合 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45" cy="233045"/>
                          <a:chOff x="4409" y="4428"/>
                          <a:chExt cx="400" cy="400"/>
                        </a:xfrm>
                      </wpg:grpSpPr>
                      <wps:wsp>
                        <wps:cNvPr id="17" name="椭圆 943"/>
                        <wps:cNvSpPr/>
                        <wps:spPr>
                          <a:xfrm>
                            <a:off x="4409" y="4428"/>
                            <a:ext cx="400" cy="400"/>
                          </a:xfrm>
                          <a:prstGeom prst="ellipse">
                            <a:avLst/>
                          </a:prstGeom>
                          <a:solidFill>
                            <a:srgbClr val="595959"/>
                          </a:solidFill>
                          <a:ln w="15875">
                            <a:noFill/>
                          </a:ln>
                        </wps:spPr>
                        <wps:bodyPr vert="horz" wrap="square" anchor="t" upright="1"/>
                      </wps:wsp>
                      <wps:wsp>
                        <wps:cNvPr id="18" name="自选图形 944"/>
                        <wps:cNvSpPr/>
                        <wps:spPr>
                          <a:xfrm>
                            <a:off x="4485" y="4506"/>
                            <a:ext cx="250" cy="250"/>
                          </a:xfrm>
                          <a:prstGeom prst="right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FFFFFF"/>
                              </a:gs>
                            </a:gsLst>
                            <a:lin ang="0"/>
                            <a:tileRect/>
                          </a:gradFill>
                          <a:ln w="15875">
                            <a:noFill/>
                          </a:ln>
                        </wps:spPr>
                        <wps:bodyPr vert="horz" wrap="square" anchor="t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42" o:spid="_x0000_s1026" o:spt="203" style="position:absolute;left:0pt;margin-left:-25.2pt;margin-top:5.15pt;height:18.35pt;width:18.35pt;z-index:251668480;mso-width-relative:page;mso-height-relative:page;" coordorigin="4409,4428" coordsize="400,400" o:gfxdata="UEsDBAoAAAAAAIdO4kAAAAAAAAAAAAAAAAAEAAAAZHJzL1BLAwQUAAAACACHTuJAKQ7YO9kAAAAJ&#10;AQAADwAAAGRycy9kb3ducmV2LnhtbE2PQUvDQBCF74L/YRnBW7ob01qJ2RQp6qkIbQXxts1Ok9Ds&#10;bMhuk/bfO570OLyP974pVhfXiRGH0HrSkM4UCKTK25ZqDZ/7t+QJRIiGrOk8oYYrBliVtzeFya2f&#10;aIvjLtaCSyjkRkMTY59LGaoGnQkz3yNxdvSDM5HPoZZ2MBOXu04+KPUonWmJFxrT47rB6rQ7Ow3v&#10;k5lesvR13JyO6+v3fvHxtUlR6/u7VD2DiHiJfzD86rM6lOx08GeyQXQakoWaM8qBykAwkKTZEsRB&#10;w3ypQJaF/P9B+QNQSwMEFAAAAAgAh07iQId4xgDSAgAACwcAAA4AAABkcnMvZTJvRG9jLnhtbMVV&#10;zW7UMBC+I/EOlu802TTb7kbNVojSXhBUFMTZTZzEyLGN7d1sOXFA/Ny4wwlxQuIJELzN8vMWjJ1k&#10;G9oiQZEgK2XH9nh+vvlmsrO7rDlaUG2YFCkebYQYUZHJnIkyxffv7V+bYGQsETnhUtAUn1CDd2dX&#10;r+w0KqGRrCTPqUZgRJikUSmurFVJEJisojUxG1JRAYeF1DWxsNRlkGvSgPWaB1EYbgWN1LnSMqPG&#10;wO5ee4hn3n5R0MzeKQpDLeIphtisf2v/PnbvYLZDklITVbGsC4NcIoqaMAFO16b2iCVortk5UzXL&#10;tDSysBuZrANZFCyjPgfIZhSeyeZAy7nyuZRJU6o1TADtGZwubTa7vTjUiOVQuylGgtRQo68fn65e&#10;vUDTOHLwNKpMQOtAqyN1qLuNsl25jJeFrt0/5IKWHtiTNbB0aVEGm9HmZhiPMcrgqJM98FkF1XG3&#10;4jgE93Aax9GkLUpW3exuxyFUzl11AtwLeqeBi20dSqOAQuYUJfN3KB1VRFEPvnH59yht9yh9efdh&#10;9eYZoLTZouS11hCZxABaF+BzQaY9Sr/MkyRKG3tAZY2ckGLKOVPGRUcSsrhlbItKr+W2jeQs32ec&#10;+4Uuj29wjRYE2mA8db8OyJ/UuEANEGE82R5700I6A61tLgB4B3Gbl5OOZX4CsED3Q0iV1I8xaqCT&#10;UmwezYmmGBGRwXaKLUZzpVlZgd7IO+5q5dj1L4oGQ6il9rfn778/ebl6/Xn16S2ULv7D0k2Aw46H&#10;43DL3SRJX7po3FHUCUOKniudh+G61rI5rZ6zVOZdiCR/OMKoqDnMIagXGofwtN6GOtFQB7yuW8Pz&#10;wTfJkA4w4jwbkJb2AbOVZ7frU+/bAIVaASkJfdNumyFr9v3T5VaaofbIRfg7V6Bxy94VZwL4AZOs&#10;y80yTu/CuG7B68N1bv4DK/1ggYnrYey+Dm6kD9e+HU6/YbM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RAUAAFtDb250ZW50X1R5cGVzXS54bWxQ&#10;SwECFAAKAAAAAACHTuJAAAAAAAAAAAAAAAAABgAAAAAAAAAAABAAAAAmBAAAX3JlbHMvUEsBAhQA&#10;FAAAAAgAh07iQIoUZjzRAAAAlAEAAAsAAAAAAAAAAQAgAAAASgQAAF9yZWxzLy5yZWxzUEsBAhQA&#10;CgAAAAAAh07iQAAAAAAAAAAAAAAAAAQAAAAAAAAAAAAQAAAAAAAAAGRycy9QSwECFAAUAAAACACH&#10;TuJAKQ7YO9kAAAAJAQAADwAAAAAAAAABACAAAAAiAAAAZHJzL2Rvd25yZXYueG1sUEsBAhQAFAAA&#10;AAgAh07iQId4xgDSAgAACwcAAA4AAAAAAAAAAQAgAAAAKAEAAGRycy9lMm9Eb2MueG1sUEsFBgAA&#10;AAAGAAYAWQEAAGwGAAAAAA==&#10;">
                <o:lock v:ext="edit" aspectratio="f"/>
                <v:shape id="椭圆 943" o:spid="_x0000_s1026" o:spt="3" type="#_x0000_t3" style="position:absolute;left:4409;top:4428;height:400;width:400;" fillcolor="#595959" filled="t" stroked="f" coordsize="21600,21600" o:gfxdata="UEsDBAoAAAAAAIdO4kAAAAAAAAAAAAAAAAAEAAAAZHJzL1BLAwQUAAAACACHTuJAgtz4S7oAAADb&#10;AAAADwAAAGRycy9kb3ducmV2LnhtbEVPTUvDQBC9C/6HZQRvdpNCq6TdFhQEe7JGEXqbZqdJMDsb&#10;dsa2+utdQfA2j/c5y/U5DOZISfrIDspJAYa4ib7n1sHb6+PNHRhRZI9DZHLwRQLr1eXFEisfT/xC&#10;x1pbk0NYKnTQqY6VtdJ0FFAmcSTO3CGmgJphaq1PeMrhYbDTopjbgD3nhg5Heuio+ag/g4Na9Vn2&#10;36NYeZ+m2X09bDe70rnrq7JYgFE667/4z/3k8/xb+P0lH2BX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3PhL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.25pt"/>
                  <v:imagedata o:title=""/>
                  <o:lock v:ext="edit" aspectratio="f"/>
                </v:shape>
                <v:shape id="自选图形 944" o:spid="_x0000_s1026" o:spt="13" type="#_x0000_t13" style="position:absolute;left:4485;top:4506;height:250;width:250;" fillcolor="#FFFFFF" filled="t" stroked="f" coordsize="21600,21600" o:gfxdata="UEsDBAoAAAAAAIdO4kAAAAAAAAAAAAAAAAAEAAAAZHJzL1BLAwQUAAAACACHTuJAy2jwsb4AAADb&#10;AAAADwAAAGRycy9kb3ducmV2LnhtbEWPT2/CMAzF70j7DpEn7QZpd5hKISA2adIuExvlws1qTFto&#10;nCoJfz/9fJjEzdZ7fu/n+fLqenWmEDvPBvJJBoq49rbjxsC2+hwXoGJCtth7JgM3irBcPI3mWFp/&#10;4V86b1KjJIRjiQbalIZS61i35DBO/EAs2t4Hh0nW0Ggb8CLhrtevWfamHXYsDS0O9NFSfdycnIFi&#10;93MMa3+/F4fv/FStqHrfTitjXp7zbAYq0TU9zP/XX1bwBVZ+kQH04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2jwsb4A&#10;AADbAAAADwAAAAAAAAABACAAAAAiAAAAZHJzL2Rvd25yZXYueG1sUEsBAhQAFAAAAAgAh07iQDMv&#10;BZ47AAAAOQAAABAAAAAAAAAAAQAgAAAADQEAAGRycy9zaGFwZXhtbC54bWxQSwUGAAAAAAYABgBb&#10;AQAAtwMAAAAA&#10;" adj="16200,5400">
                  <v:fill type="gradient" on="t" color2="#FFFFFF" angle="90" focus="100%" focussize="0f,0f" focusposition="0f,0f">
                    <o:fill type="gradientUnscaled" v:ext="backwardCompatible"/>
                  </v:fill>
                  <v:stroke on="f" weight="1.25pt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1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-310515</wp:posOffset>
                </wp:positionH>
                <wp:positionV relativeFrom="paragraph">
                  <wp:posOffset>90805</wp:posOffset>
                </wp:positionV>
                <wp:extent cx="233045" cy="233045"/>
                <wp:effectExtent l="0" t="0" r="14605" b="14605"/>
                <wp:wrapNone/>
                <wp:docPr id="22" name="组合 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45" cy="233045"/>
                          <a:chOff x="4409" y="4428"/>
                          <a:chExt cx="400" cy="400"/>
                        </a:xfrm>
                      </wpg:grpSpPr>
                      <wps:wsp>
                        <wps:cNvPr id="20" name="椭圆 946"/>
                        <wps:cNvSpPr/>
                        <wps:spPr>
                          <a:xfrm>
                            <a:off x="4409" y="4428"/>
                            <a:ext cx="400" cy="400"/>
                          </a:xfrm>
                          <a:prstGeom prst="ellipse">
                            <a:avLst/>
                          </a:prstGeom>
                          <a:solidFill>
                            <a:srgbClr val="404040"/>
                          </a:solidFill>
                          <a:ln w="15875">
                            <a:noFill/>
                          </a:ln>
                        </wps:spPr>
                        <wps:bodyPr vert="horz" wrap="square" anchor="t" upright="1"/>
                      </wps:wsp>
                      <wps:wsp>
                        <wps:cNvPr id="21" name="自选图形 947"/>
                        <wps:cNvSpPr/>
                        <wps:spPr>
                          <a:xfrm>
                            <a:off x="4485" y="4506"/>
                            <a:ext cx="250" cy="250"/>
                          </a:xfrm>
                          <a:prstGeom prst="right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FFFFFF"/>
                              </a:gs>
                            </a:gsLst>
                            <a:lin ang="0"/>
                            <a:tileRect/>
                          </a:gradFill>
                          <a:ln w="15875">
                            <a:noFill/>
                          </a:ln>
                        </wps:spPr>
                        <wps:bodyPr vert="horz" wrap="square" anchor="t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45" o:spid="_x0000_s1026" o:spt="203" style="position:absolute;left:0pt;margin-left:-24.45pt;margin-top:7.15pt;height:18.35pt;width:18.35pt;z-index:251669504;mso-width-relative:page;mso-height-relative:page;" coordorigin="4409,4428" coordsize="400,400" o:gfxdata="UEsDBAoAAAAAAIdO4kAAAAAAAAAAAAAAAAAEAAAAZHJzL1BLAwQUAAAACACHTuJASx2dK9kAAAAJ&#10;AQAADwAAAGRycy9kb3ducmV2LnhtbE2PQUvDQBCF74L/YRnBW7q7aSs1ZlOkqKci2AribZpMk9Ds&#10;bshuk/bfO570OLyP977J1xfbiZGG0HpnQM8UCHKlr1pXG/jcvyYrECGiq7DzjgxcKcC6uL3JMav8&#10;5D5o3MVacIkLGRpoYuwzKUPZkMUw8z05zo5+sBj5HGpZDThxue1kqtSDtNg6Xmiwp01D5Wl3tgbe&#10;Jpye5/pl3J6Om+v3fvn+tdVkzP2dVk8gIl3iHwy/+qwOBTsd/NlVQXQGksXqkVEOFnMQDCQ6TUEc&#10;DCy1Alnk8v8HxQ9QSwMEFAAAAAgAh07iQCeoCYDTAgAACwcAAA4AAABkcnMvZTJvRG9jLnhtbMVV&#10;y27UMBTdI/EPlvc0mXSmTKNmKkRpNwgqCmLtOk5i5NjG9kymrFggHjv2sEKskPgCBH8zPP6CayeZ&#10;mT6QoEiQkTJ+XF/fe865Nzu781qgGTOWK5nhwUaMEZNU5VyWGX5wf//aGCPriMyJUJJl+IRZvDu5&#10;emWn0SlLVKVEzgwCJ9Kmjc5w5ZxOo8jSitXEbijNJGwWytTEwdSUUW5IA95rESVxvBU1yuTaKMqs&#10;hdW9dhNPgv+iYNTdLQrLHBIZhthceJvwPvbvaLJD0tIQXXHahUEuEUVNuIRLl672iCNoavg5VzWn&#10;RllVuA2q6kgVBacs5ADZDOIz2RwYNdUhlzJtSr2ECaA9g9Ol3dI7s0ODeJ7hJMFIkho4+vbp2eL1&#10;S7Q9HHl4Gl2mYHVg9JE+NN1C2c58xvPC1P4fckHzAOzJElg2d4jCYrK5GYM3RGGrGwfgaQXs+FPD&#10;YbyNEewOh8m4JYVWt7rTwxiY80f9AM5F/aWRj20ZSqNBQnaFkv07lI4qolkA3/r8e5QglBalr+8/&#10;Lt4+B5S2WpSC1RIim1pA6wJ8Lsi0R+mXeZJUG+sOmKqRH2SYCcG19dGRlMxuW9ei0lv5ZasEz/e5&#10;EGFiyuObwqAZgTIYxv7XAXnKTEjUQBGPxtdHwbVU3kHrW0gA3kPc5uVHxyo/AVig+iGkSpknGDVQ&#10;SRm2j6fEMIyIpLCcYYfRVBteVmA3CBd3XHl1/QvSBj1p3198+PH01eLNl8Xnd0Dd9T+kbgwa9joc&#10;xYF0kvbUJaNOon6wLtFz1AUYbhijmhV7nqIy73RF8kcQblEL6EPAFxrF8Hifp22gWlc2cOuyNIIe&#10;QpGsywFaXFADMso95K4K6vZ1GvxakFA7QFpB3bTLdl01++HpcivtuvXAR/g7R6Bwy/4qwSXoAzpZ&#10;l5vjgt2Ddt2C14frr/kPqgyNBTpugLH7OviWvj4P5bD6hk1+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EsdnSvZAAAACQEAAA8AAAAAAAAAAQAgAAAAIgAAAGRycy9kb3ducmV2LnhtbFBLAQIUABQA&#10;AAAIAIdO4kAnqAmA0wIAAAsHAAAOAAAAAAAAAAEAIAAAACgBAABkcnMvZTJvRG9jLnhtbFBLBQYA&#10;AAAABgAGAFkBAABtBgAAAAA=&#10;">
                <o:lock v:ext="edit" aspectratio="f"/>
                <v:shape id="椭圆 946" o:spid="_x0000_s1026" o:spt="3" type="#_x0000_t3" style="position:absolute;left:4409;top:4428;height:400;width:400;" fillcolor="#404040" filled="t" stroked="f" coordsize="21600,21600" o:gfxdata="UEsDBAoAAAAAAIdO4kAAAAAAAAAAAAAAAAAEAAAAZHJzL1BLAwQUAAAACACHTuJAGUUdgrYAAADb&#10;AAAADwAAAGRycy9kb3ducmV2LnhtbEVPuwrCMBTdBf8hXMFN03YQqUYHHyDo4mNwvDTXtrS5qU20&#10;9e/NIDgeznu57k0t3tS60rKCeBqBIM6sLjlXcLvuJ3MQziNrrC2Tgg85WK+GgyWm2nZ8pvfF5yKE&#10;sEtRQeF9k0rpsoIMuqltiAP3sK1BH2CbS91iF8JNLZMomkmDJYeGAhvaFJRVl5dRcOTDuWpeH/8w&#10;W3evdrcsf+qTUuNRHC1AeOr9X/xzH7SCJKwPX8IPkK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lFHYK2AAAA2wAAAA8A&#10;AAAAAAAAAQAgAAAAIgAAAGRycy9kb3ducmV2LnhtbFBLAQIUABQAAAAIAIdO4kAzLwWeOwAAADkA&#10;AAAQAAAAAAAAAAEAIAAAAAUBAABkcnMvc2hhcGV4bWwueG1sUEsFBgAAAAAGAAYAWwEAAK8DAAAA&#10;AA==&#10;">
                  <v:fill on="t" focussize="0,0"/>
                  <v:stroke on="f" weight="1.25pt"/>
                  <v:imagedata o:title=""/>
                  <o:lock v:ext="edit" aspectratio="f"/>
                </v:shape>
                <v:shape id="自选图形 947" o:spid="_x0000_s1026" o:spt="13" type="#_x0000_t13" style="position:absolute;left:4485;top:4506;height:250;width:250;" fillcolor="#FFFFFF" filled="t" stroked="f" coordsize="21600,21600" o:gfxdata="UEsDBAoAAAAAAIdO4kAAAAAAAAAAAAAAAAAEAAAAZHJzL1BLAwQUAAAACACHTuJAlD6Tkb0AAADb&#10;AAAADwAAAGRycy9kb3ducmV2LnhtbEWPT4vCMBTE78J+h/AW9qZpPUitRnEXBC+ia714ezTPttq8&#10;lCT+WT+9ERY8DjPzG2Y6v5tWXMn5xrKCdJCAIC6tbrhSsC+W/QyED8gaW8uk4I88zGcfvSnm2t74&#10;l667UIkIYZ+jgjqELpfSlzUZ9APbEUfvaJ3BEKWrpHZ4i3DTymGSjKTBhuNCjR391FSedxejIDts&#10;z25jH4/stE4vxYKK7/24UOrrM00mIALdwzv8315pBcMUXl/iD5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PpORvQAA&#10;ANsAAAAPAAAAAAAAAAEAIAAAACIAAABkcnMvZG93bnJldi54bWxQSwECFAAUAAAACACHTuJAMy8F&#10;njsAAAA5AAAAEAAAAAAAAAABACAAAAAMAQAAZHJzL3NoYXBleG1sLnhtbFBLBQYAAAAABgAGAFsB&#10;AAC2AwAAAAA=&#10;" adj="16200,5400">
                  <v:fill type="gradient" on="t" color2="#FFFFFF" angle="90" focus="100%" focussize="0f,0f" focusposition="0f,0f">
                    <o:fill type="gradientUnscaled" v:ext="backwardCompatible"/>
                  </v:fill>
                  <v:stroke on="f" weight="1.25pt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6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-82550</wp:posOffset>
                </wp:positionH>
                <wp:positionV relativeFrom="paragraph">
                  <wp:posOffset>261620</wp:posOffset>
                </wp:positionV>
                <wp:extent cx="1849120" cy="1703705"/>
                <wp:effectExtent l="0" t="0" r="17780" b="10795"/>
                <wp:wrapNone/>
                <wp:docPr id="31" name="组合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9120" cy="1703705"/>
                          <a:chOff x="4662" y="47386"/>
                          <a:chExt cx="2912" cy="2683"/>
                        </a:xfrm>
                      </wpg:grpSpPr>
                      <wps:wsp>
                        <wps:cNvPr id="23" name="Oval 123"/>
                        <wps:cNvSpPr/>
                        <wps:spPr>
                          <a:xfrm>
                            <a:off x="5226" y="47842"/>
                            <a:ext cx="1372" cy="1373"/>
                          </a:xfrm>
                          <a:prstGeom prst="ellipse">
                            <a:avLst/>
                          </a:prstGeom>
                          <a:solidFill>
                            <a:srgbClr val="808080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  <wps:wsp>
                        <wps:cNvPr id="24" name="Text Box 126"/>
                        <wps:cNvSpPr txBox="1"/>
                        <wps:spPr>
                          <a:xfrm>
                            <a:off x="5385" y="48193"/>
                            <a:ext cx="1236" cy="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  <w:bCs/>
                                  <w:color w:val="FFFFFF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FFFFFF"/>
                                  <w:sz w:val="20"/>
                                  <w:szCs w:val="20"/>
                                </w:rPr>
                                <w:t>MySQL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FFFFFF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FFFFFF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/>
                      </wps:wsp>
                      <wps:wsp>
                        <wps:cNvPr id="25" name="Oval 121"/>
                        <wps:cNvSpPr/>
                        <wps:spPr>
                          <a:xfrm>
                            <a:off x="6468" y="47798"/>
                            <a:ext cx="1106" cy="1107"/>
                          </a:xfrm>
                          <a:prstGeom prst="ellipse">
                            <a:avLst/>
                          </a:prstGeom>
                          <a:solidFill>
                            <a:srgbClr val="A6A6A6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  <wps:wsp>
                        <wps:cNvPr id="26" name="Text Box 127"/>
                        <wps:cNvSpPr txBox="1"/>
                        <wps:spPr>
                          <a:xfrm>
                            <a:off x="6588" y="48095"/>
                            <a:ext cx="954" cy="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  <w:bCs/>
                                  <w:color w:val="FFFFFF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FFFFFF"/>
                                  <w:sz w:val="20"/>
                                  <w:szCs w:val="20"/>
                                </w:rPr>
                                <w:t>JAVA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FFFFFF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FFFFFF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/>
                      </wps:wsp>
                      <wps:wsp>
                        <wps:cNvPr id="27" name="Oval 118"/>
                        <wps:cNvSpPr/>
                        <wps:spPr>
                          <a:xfrm>
                            <a:off x="4881" y="47386"/>
                            <a:ext cx="844" cy="845"/>
                          </a:xfrm>
                          <a:prstGeom prst="ellipse">
                            <a:avLst/>
                          </a:prstGeom>
                          <a:solidFill>
                            <a:srgbClr val="595959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  <wps:wsp>
                        <wps:cNvPr id="28" name="Text Box 124"/>
                        <wps:cNvSpPr txBox="1"/>
                        <wps:spPr>
                          <a:xfrm>
                            <a:off x="4662" y="47508"/>
                            <a:ext cx="1237" cy="6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  <w:bCs/>
                                  <w:color w:val="FFFFFF"/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b/>
                                  <w:bCs/>
                                  <w:color w:val="FFFFFF"/>
                                  <w:sz w:val="20"/>
                                  <w:szCs w:val="20"/>
                                </w:rPr>
                                <w:t>PHP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FFFFFF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FFFFFF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/>
                      </wps:wsp>
                      <wps:wsp>
                        <wps:cNvPr id="29" name="Oval 119"/>
                        <wps:cNvSpPr/>
                        <wps:spPr>
                          <a:xfrm>
                            <a:off x="4764" y="48833"/>
                            <a:ext cx="1236" cy="1236"/>
                          </a:xfrm>
                          <a:prstGeom prst="ellipse">
                            <a:avLst/>
                          </a:prstGeom>
                          <a:solidFill>
                            <a:srgbClr val="BFBFB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  <wps:wsp>
                        <wps:cNvPr id="30" name="Text Box 125"/>
                        <wps:cNvSpPr txBox="1"/>
                        <wps:spPr>
                          <a:xfrm>
                            <a:off x="5040" y="49109"/>
                            <a:ext cx="1207" cy="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  <w:bCs/>
                                  <w:color w:val="FFFFFF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FFFFFF"/>
                                  <w:sz w:val="20"/>
                                  <w:szCs w:val="20"/>
                                </w:rPr>
                                <w:t>C++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FFFFFF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FFFFFF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9" o:spid="_x0000_s1026" o:spt="203" style="position:absolute;left:0pt;margin-left:-6.5pt;margin-top:20.6pt;height:134.15pt;width:145.6pt;z-index:251670528;mso-width-relative:page;mso-height-relative:page;" coordorigin="4662,47386" coordsize="2912,2683" o:gfxdata="UEsDBAoAAAAAAIdO4kAAAAAAAAAAAAAAAAAEAAAAZHJzL1BLAwQUAAAACACHTuJAp0zYYtwAAAAO&#10;AQAADwAAAGRycy9kb3ducmV2LnhtbE2PwU7DMBBE70j8g7VI3FrbDSklxKlQBZwqJFokxM2Nt0nU&#10;eB3FbtL+Pc4JbrOap9mZfH2xLRuw940jBXIugCGVzjRUKfjav81WwHzQZHTrCBVc0cO6uL3JdWbc&#10;SJ847ELFYgj5TCuoQ+gyzn1Zo9V+7jqk6B1db3WIZ19x0+sxhtuWL4RYcqsbih9q3eGmxvK0O1sF&#10;76MeXxL5OmxPx831Z59+fG8lKnV/J8UzsICX8AfDVD9WhyJ2OrgzGc9aBTOZLtLIRkc8PTwCm5hk&#10;FcVhEstEAC9y/n9G8QtQSwMEFAAAAAgAh07iQCiJrkZtAwAAMg8AAA4AAABkcnMvZTJvRG9jLnht&#10;bOVXyW7bMBC9F+g/ELo3onZaiF00znIpmgBJP4CWtQGSKJBKrNx76LH/0+8p+hsdUqTipU6DpBsS&#10;GJAlUhrOvDdvhjx829cVukm5KFkztZwDbKG0SdiybPKp9fHq9A2xkOhos6QVa9KpdZsK6+3s9avD&#10;VRunLitYtUw5AiONiFft1Cq6ro1tWyRFWlNxwNq0gcmM8Zp28Mhze8npCqzXle1iHNorxpctZ0kq&#10;BIweD5PWTNnPsjTpzrNMpB2qphb41qkrV9eFvNqzQxrnnLZFmWg36CO8qGnZwKKjqWPaUXTNyx1T&#10;dZlwJljWHSSstlmWlUmqYoBoHLwVzRln162KJY9XeTvCBNBu4fRos8mHmwuOyiVw5wcWamgNJH3/&#10;+unbl8/In0h4Vm0ew1tnvL1sL7geyIcnGXGf8Vr+QyyoV8DejsCmfYcSGHSIP3FcwD+BOSfCXoSD&#10;AfqkAH7kd34YuhaCaT/ySGgmT7QBFz4fvnZD4slZ26xsSwdHf1Yt5JG4g0o8DarLgrapYkBIEAxU&#10;XmSgOr+hFXJc5ZJcG14aYRKxAMR+glHguqGOlfjuEOsIlRfpSB0v2oyUxi0X3VnKaiRvplZaVWUr&#10;pH80pjfvRTfgYt6Sw4JV5fK0rCr1wPPFvOIIfJ5aBMufhnLjtapBK6DJjTBWphsmDQy2qwagl4EO&#10;ocm7BVveAjC0SQoGyko6bqHrlpd5AS46agHNikymv0IPFJ0hk68krEesB4pUTsn1NUWo62FCeyjH&#10;95LlgTmZmMTBShE0HslyPSBSJnUYqakxK3e44lCK7iNqBJnGA/6hFzwI/q5f9EqVIxP/GPyJAV9r&#10;Q6XAGvDa2T1wh36o4Y6iCdnShoM13I6DI526pv6YrP8d2vCP3s3nKmGA0OelDR+q8I42FJZrFD1U&#10;G2GAfV3IJv4WWZMApqQ0gtBUmT1UvRhp+I7BfpCGoyBbw/1+afiEgIHNFmkqEfE12gTa+FCq96D9&#10;pKYRBOTk2CzwzIQBbXdHGL7Eco2ghwpjbTcTEGVko2nA9kE1jbH/7uHq5SjDM+BrZeit59itf6GM&#10;KNR1iBBPbZo24DZNQ3brP6cNjCM8N6XumWkD0N3RhioDj9FGRHSHn2Bf7/RNGYNDgtZGEJky8/9q&#10;Qx094GCmTiP6EClPfuvPart8d9Sd/Q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iBQAAW0NvbnRlbnRfVHlwZXNdLnhtbFBLAQIUAAoAAAAAAIdO&#10;4kAAAAAAAAAAAAAAAAAGAAAAAAAAAAAAEAAAAMQEAABfcmVscy9QSwECFAAUAAAACACHTuJAihRm&#10;PNEAAACUAQAACwAAAAAAAAABACAAAADoBAAAX3JlbHMvLnJlbHNQSwECFAAKAAAAAACHTuJAAAAA&#10;AAAAAAAAAAAABAAAAAAAAAAAABAAAAAAAAAAZHJzL1BLAQIUABQAAAAIAIdO4kCnTNhi3AAAAA4B&#10;AAAPAAAAAAAAAAEAIAAAACIAAABkcnMvZG93bnJldi54bWxQSwECFAAUAAAACACHTuJAKImuRm0D&#10;AAAyDwAADgAAAAAAAAABACAAAAArAQAAZHJzL2Uyb0RvYy54bWxQSwUGAAAAAAYABgBZAQAACgcA&#10;AAAA&#10;">
                <o:lock v:ext="edit" aspectratio="f"/>
                <v:shape id="Oval 123" o:spid="_x0000_s1026" o:spt="3" type="#_x0000_t3" style="position:absolute;left:5226;top:47842;height:1373;width:1372;v-text-anchor:middle;" fillcolor="#808080" filled="t" stroked="f" coordsize="21600,21600" o:gfxdata="UEsDBAoAAAAAAIdO4kAAAAAAAAAAAAAAAAAEAAAAZHJzL1BLAwQUAAAACACHTuJAnkSEdboAAADc&#10;AAAADwAAAGRycy9kb3ducmV2LnhtbEVPS4vCMBC+C/6HMMLebOrKaqlGD7KC7GHBKp6HZmyrzaQm&#10;8bH/fiMI3ubje858+TCtuJHzjWUFoyQFQVxa3XClYL9bDzMQPiBrbC2Tgj/ysFz0e3PMtb3zlm5F&#10;qEQMYZ+jgjqELpfSlzUZ9IntiCN3tM5giNBVUju8x3DTys80nUiDDceGGjta1VSei6tRwKE4Xbb2&#10;x1JTfJdfB5m533Om1MdglM5ABHqEt/jl3ug4fzyF5zPxArn4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RIR1ugAAANw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/>
                  <v:imagedata o:title=""/>
                  <o:lock v:ext="edit" aspectratio="f"/>
                </v:shape>
                <v:shape id="Text Box 126" o:spid="_x0000_s1026" o:spt="202" type="#_x0000_t202" style="position:absolute;left:5385;top:48193;height:679;width:1236;" filled="f" stroked="f" coordsize="21600,21600" o:gfxdata="UEsDBAoAAAAAAIdO4kAAAAAAAAAAAAAAAAAEAAAAZHJzL1BLAwQUAAAACACHTuJAn9DLNcAAAADc&#10;AAAADwAAAGRycy9kb3ducmV2LnhtbEWPzWvCQBDF74X+D8sIvdWNFkuIriIBsRQ9+HHpbZodk2B2&#10;Ns2un3+9cyh4m+G9ee83k9nVNepMXag9Gxj0E1DEhbc1lwb2u8V7CipEZIuNZzJwowCz6evLBDPr&#10;L7yh8zaWSkI4ZGigirHNtA5FRQ5D37fEoh185zDK2pXadniRcNfoYZJ8aoc1S0OFLeUVFcftyRn4&#10;zhdr3PwOXXpv8uXqMG//9j8jY956g2QMKtI1Ps3/119W8D+EVp6RCfT0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f0Ms1&#10;wAAAANwAAAAPAAAAAAAAAAEAIAAAACIAAABkcnMvZG93bnJldi54bWxQSwECFAAUAAAACACHTuJA&#10;My8FnjsAAAA5AAAAEAAAAAAAAAABACAAAAAPAQAAZHJzL3NoYXBleG1sLnhtbFBLBQYAAAAABgAG&#10;AFsBAAC5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  <w:bCs/>
                            <w:color w:val="FFFFFF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>MySQL</w:t>
                        </w:r>
                      </w:p>
                      <w:p>
                        <w:pPr>
                          <w:jc w:val="center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FFFFFF"/>
                            <w:sz w:val="22"/>
                            <w:szCs w:val="22"/>
                            <w:lang w:val="en-US" w:eastAsia="zh-CN"/>
                          </w:rPr>
                        </w:pPr>
                      </w:p>
                      <w:p>
                        <w:pPr>
                          <w:jc w:val="center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FFFFFF"/>
                            <w:sz w:val="22"/>
                            <w:szCs w:val="22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Oval 121" o:spid="_x0000_s1026" o:spt="3" type="#_x0000_t3" style="position:absolute;left:6468;top:47798;height:1107;width:1106;v-text-anchor:middle;" fillcolor="#A6A6A6" filled="t" stroked="f" coordsize="21600,21600" o:gfxdata="UEsDBAoAAAAAAIdO4kAAAAAAAAAAAAAAAAAEAAAAZHJzL1BLAwQUAAAACACHTuJA8z3Rxr0AAADb&#10;AAAADwAAAGRycy9kb3ducmV2LnhtbEWPQYvCMBSE78L+h/AW9iJroqBINQouCutB0Cq4x0fzbMs2&#10;L6WJtv57Iwgeh5n5hpkvO1uJGzW+dKxhOFAgiDNnSs41nI6b7ykIH5ANVo5Jw508LBcfvTkmxrV8&#10;oFsachEh7BPUUIRQJ1L6rCCLfuBq4uhdXGMxRNnk0jTYRrit5EipibRYclwosKafgrL/9Go1rPP+&#10;3q2onZ633YaPE7U67/46rb8+h2oGIlAX3uFX+9doGI3h+SX+ALl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PdHG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/>
                  <v:imagedata o:title=""/>
                  <o:lock v:ext="edit" aspectratio="f"/>
                </v:shape>
                <v:shape id="Text Box 127" o:spid="_x0000_s1026" o:spt="202" type="#_x0000_t202" style="position:absolute;left:6588;top:48095;height:560;width:954;" filled="f" stroked="f" coordsize="21600,21600" o:gfxdata="UEsDBAoAAAAAAIdO4kAAAAAAAAAAAAAAAAAEAAAAZHJzL1BLAwQUAAAACACHTuJAOaC0TsAAAADc&#10;AAAADwAAAGRycy9kb3ducmV2LnhtbEWPzWvCQBDF74X+D8sIvdWNUkuIriIBsRQ9+HHpbZodk2B2&#10;Ns2un3+9cyh4m+G9ee83k9nVNepMXag9Gxj0E1DEhbc1lwb2u8V7CipEZIuNZzJwowCz6evLBDPr&#10;L7yh8zaWSkI4ZGigirHNtA5FRQ5D37fEoh185zDK2pXadniRcNfoYZJ8aoc1S0OFLeUVFcftyRn4&#10;zhdr3PwOXXpv8uXqMG//9j8jY956g2QMKtI1Ps3/119W8D8EX56RCfT0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5oLRO&#10;wAAAANwAAAAPAAAAAAAAAAEAIAAAACIAAABkcnMvZG93bnJldi54bWxQSwECFAAUAAAACACHTuJA&#10;My8FnjsAAAA5AAAAEAAAAAAAAAABACAAAAAPAQAAZHJzL3NoYXBleG1sLnhtbFBLBQYAAAAABgAG&#10;AFsBAAC5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  <w:bCs/>
                            <w:color w:val="FFFFFF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>JAVA</w:t>
                        </w:r>
                      </w:p>
                      <w:p>
                        <w:pPr>
                          <w:jc w:val="center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FFFFFF"/>
                            <w:sz w:val="22"/>
                            <w:szCs w:val="22"/>
                            <w:lang w:val="en-US" w:eastAsia="zh-CN"/>
                          </w:rPr>
                        </w:pPr>
                      </w:p>
                      <w:p>
                        <w:pPr>
                          <w:jc w:val="center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FFFFFF"/>
                            <w:sz w:val="22"/>
                            <w:szCs w:val="22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Oval 118" o:spid="_x0000_s1026" o:spt="3" type="#_x0000_t3" style="position:absolute;left:4881;top:47386;height:845;width:844;v-text-anchor:middle;" fillcolor="#595959" filled="t" stroked="f" coordsize="21600,21600" o:gfxdata="UEsDBAoAAAAAAIdO4kAAAAAAAAAAAAAAAAAEAAAAZHJzL1BLAwQUAAAACACHTuJA+DwEsrsAAADb&#10;AAAADwAAAGRycy9kb3ducmV2LnhtbEWPwWrDMBBE74X+g9hCbo0UH+LiRgmlUGgugaTOfbG2smtr&#10;5UpKnP59FQjkOMy8GWa1ubhBnCnEzrOGxVyBIG686dhqqL8+nl9AxIRscPBMGv4owmb9+LDCyviJ&#10;93Q+JCtyCccKNbQpjZWUsWnJYZz7kTh73z44TFkGK03AKZe7QRZKLaXDjvNCiyO9t9T0h5PTUPxs&#10;j31t38p+V4dyYvtbKFxqPXtaqFcQiS7pHr7RnyZzJVy/5B8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DwEsr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/>
                  <v:imagedata o:title=""/>
                  <o:lock v:ext="edit" aspectratio="f"/>
                </v:shape>
                <v:shape id="Text Box 124" o:spid="_x0000_s1026" o:spt="202" type="#_x0000_t202" style="position:absolute;left:4662;top:47508;height:680;width:1237;" filled="f" stroked="f" coordsize="21600,21600" o:gfxdata="UEsDBAoAAAAAAIdO4kAAAAAAAAAAAAAAAAAEAAAAZHJzL1BLAwQUAAAACACHTuJApj6PorwAAADc&#10;AAAADwAAAGRycy9kb3ducmV2LnhtbEVPS4vCMBC+C/6HMII3TS3uItUoUhBF1oOPi7exGdtiM6lN&#10;fO2v3wgL3ubje85k9jSVuFPjSssKBv0IBHFmdcm5gsN+0RuBcB5ZY2WZFLzIwWzabk0w0fbBW7rv&#10;fC5CCLsEFRTe14mULivIoOvbmjhwZ9sY9AE2udQNPkK4qWQcRd/SYMmhocCa0oKyy+5mFKzTxQa3&#10;p9iMfqt0+XOe19fD8UupbmcQjUF4evqP+N+90mH+MIb3M+ECOf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Y+j6K8AAAA&#10;3A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b/>
                            <w:bCs/>
                            <w:color w:val="FFFFFF"/>
                          </w:rPr>
                        </w:pPr>
                        <w:r>
                          <w:rPr>
                            <w:rFonts w:ascii="微软雅黑" w:hAnsi="微软雅黑" w:eastAsia="微软雅黑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>PHP</w:t>
                        </w:r>
                      </w:p>
                      <w:p>
                        <w:pPr>
                          <w:jc w:val="center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FFFFFF"/>
                            <w:sz w:val="22"/>
                            <w:szCs w:val="22"/>
                            <w:lang w:val="en-US" w:eastAsia="zh-CN"/>
                          </w:rPr>
                        </w:pPr>
                      </w:p>
                      <w:p>
                        <w:pPr>
                          <w:jc w:val="center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FFFFFF"/>
                            <w:sz w:val="22"/>
                            <w:szCs w:val="22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Oval 119" o:spid="_x0000_s1026" o:spt="3" type="#_x0000_t3" style="position:absolute;left:4764;top:48833;height:1236;width:1236;v-text-anchor:middle;" fillcolor="#BFBFBF" filled="t" stroked="f" coordsize="21600,21600" o:gfxdata="UEsDBAoAAAAAAIdO4kAAAAAAAAAAAAAAAAAEAAAAZHJzL1BLAwQUAAAACACHTuJAzHK2X7gAAADb&#10;AAAADwAAAGRycy9kb3ducmV2LnhtbEWPzQrCMBCE74LvEFbwpqke/KlGD4LiTax9gLVZ22KzqU2s&#10;P09vBMHjMDPfMMv101SipcaVlhWMhhEI4szqknMF6Wk7mIFwHlljZZkUvMjBetXtLDHW9sFHahOf&#10;iwBhF6OCwvs6ltJlBRl0Q1sTB+9iG4M+yCaXusFHgJtKjqNoIg2WHBYKrGlTUHZN7kbBtU3oRlOd&#10;bndVKs/vg9y8s1apfm8ULUB4evp/+NfeawXjOXy/hB8gV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HK2X7gAAADbAAAA&#10;DwAAAAAAAAABACAAAAAiAAAAZHJzL2Rvd25yZXYueG1sUEsBAhQAFAAAAAgAh07iQDMvBZ47AAAA&#10;OQAAABAAAAAAAAAAAQAgAAAABwEAAGRycy9zaGFwZXhtbC54bWxQSwUGAAAAAAYABgBbAQAAsQMA&#10;AAAA&#10;">
                  <v:fill on="t" focussize="0,0"/>
                  <v:stroke on="f" weight="1pt"/>
                  <v:imagedata o:title=""/>
                  <o:lock v:ext="edit" aspectratio="f"/>
                </v:shape>
                <v:shape id="Text Box 125" o:spid="_x0000_s1026" o:spt="202" type="#_x0000_t202" style="position:absolute;left:5040;top:49109;height:575;width:1207;" filled="f" stroked="f" coordsize="21600,21600" o:gfxdata="UEsDBAoAAAAAAIdO4kAAAAAAAAAAAAAAAAAEAAAAZHJzL1BLAwQUAAAACACHTuJARpuyTb4AAADc&#10;AAAADwAAAGRycy9kb3ducmV2LnhtbEVPS2vCQBC+C/6HZQq96SZiRaJrKAFpKfXg49LbNDsmwexs&#10;zG5N6q93BcHbfHzPWaa9qcWFWldZVhCPIxDEudUVFwoO+/VoDsJ5ZI21ZVLwTw7S1XCwxETbjrd0&#10;2flChBB2CSoovW8SKV1ekkE3tg1x4I62NegDbAupW+xCuKnlJIpm0mDFoaHEhrKS8tPuzyj4ytYb&#10;3P5OzPxaZx/fx/fmfPh5U+r1JY4WIDz1/il+uD91mD+dwv2ZcIFc3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puyTb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  <w:bCs/>
                            <w:color w:val="FFFFFF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>C++</w:t>
                        </w:r>
                      </w:p>
                      <w:p>
                        <w:pPr>
                          <w:jc w:val="center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FFFFFF"/>
                            <w:sz w:val="22"/>
                            <w:szCs w:val="22"/>
                            <w:lang w:val="en-US" w:eastAsia="zh-CN"/>
                          </w:rPr>
                        </w:pPr>
                      </w:p>
                      <w:p>
                        <w:pPr>
                          <w:jc w:val="center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FFFFFF"/>
                            <w:sz w:val="22"/>
                            <w:szCs w:val="22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1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2346960</wp:posOffset>
                </wp:positionH>
                <wp:positionV relativeFrom="paragraph">
                  <wp:posOffset>215265</wp:posOffset>
                </wp:positionV>
                <wp:extent cx="233045" cy="233045"/>
                <wp:effectExtent l="0" t="0" r="14605" b="14605"/>
                <wp:wrapNone/>
                <wp:docPr id="12" name="组合 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45" cy="233045"/>
                          <a:chOff x="4409" y="4428"/>
                          <a:chExt cx="400" cy="400"/>
                        </a:xfrm>
                      </wpg:grpSpPr>
                      <wps:wsp>
                        <wps:cNvPr id="10" name="椭圆 936"/>
                        <wps:cNvSpPr/>
                        <wps:spPr>
                          <a:xfrm>
                            <a:off x="4409" y="4428"/>
                            <a:ext cx="400" cy="400"/>
                          </a:xfrm>
                          <a:prstGeom prst="ellipse">
                            <a:avLst/>
                          </a:prstGeom>
                          <a:solidFill>
                            <a:srgbClr val="595959"/>
                          </a:solidFill>
                          <a:ln w="15875">
                            <a:noFill/>
                          </a:ln>
                        </wps:spPr>
                        <wps:bodyPr vert="horz" wrap="square" anchor="t" upright="1"/>
                      </wps:wsp>
                      <wps:wsp>
                        <wps:cNvPr id="11" name="自选图形 937"/>
                        <wps:cNvSpPr/>
                        <wps:spPr>
                          <a:xfrm>
                            <a:off x="4485" y="4506"/>
                            <a:ext cx="250" cy="250"/>
                          </a:xfrm>
                          <a:prstGeom prst="right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FFFFFF"/>
                              </a:gs>
                            </a:gsLst>
                            <a:lin ang="0"/>
                            <a:tileRect/>
                          </a:gradFill>
                          <a:ln w="15875">
                            <a:noFill/>
                          </a:ln>
                        </wps:spPr>
                        <wps:bodyPr vert="horz" wrap="square" anchor="t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35" o:spid="_x0000_s1026" o:spt="203" style="position:absolute;left:0pt;margin-left:184.8pt;margin-top:16.95pt;height:18.35pt;width:18.35pt;z-index:251665408;mso-width-relative:page;mso-height-relative:page;" coordorigin="4409,4428" coordsize="400,400" o:gfxdata="UEsDBAoAAAAAAIdO4kAAAAAAAAAAAAAAAAAEAAAAZHJzL1BLAwQUAAAACACHTuJA0+GjTdoAAAAJ&#10;AQAADwAAAGRycy9kb3ducmV2LnhtbE2PwU7DMAyG70i8Q2QkbiwphbCVphOagNOExIaEdstar63W&#10;OFWTtdvbY05ws+VPv78/X55dJ0YcQuvJQDJTIJBKX7VUG/javt3NQYRoqbKdJzRwwQDL4voqt1nl&#10;J/rEcRNrwSEUMmugibHPpAxlg86Gme+R+Hbwg7OR16GW1WAnDnedvFdKS2db4g+N7XHVYHncnJyB&#10;98lOL2nyOq6Ph9Vlt338+F4naMztTaKeQUQ8xz8YfvVZHQp22vsTVUF0BlK90IzykC5AMPCgdApi&#10;b+BJaZBFLv83KH4AUEsDBBQAAAAIAIdO4kCos7dk0wIAAAsHAAAOAAAAZHJzL2Uyb0RvYy54bWzF&#10;Vctu1DAU3SPxD5b3NJnppEyjZipEaTcIKgpi7TpOYuTYxvZMpqxYIB479rBCrJD4AgR/Mzz+gmsn&#10;mZk+kKBIkJEyflxf33vOuTc7u/NaoBkzliuZ4cFGjBGTVOVclhl+cH//2hgj64jMiVCSZfiEWbw7&#10;uXplp9EpG6pKiZwZBE6kTRud4co5nUaRpRWrid1QmknYLJSpiYOpKaPckAa81yIaxvFW1CiTa6Mo&#10;sxZW99pNPAn+i4JRd7coLHNIZBhic+FtwvvYv6PJDklLQ3TFaRcGuUQUNeESLl262iOOoKnh51zV&#10;nBplVeE2qKojVRScspADZDOIz2RzYNRUh1zKtCn1EiaA9gxOl3ZL78wODeI5cDfESJIaOPr26dni&#10;9Uu0vZl4eBpdpmB1YPSRPjTdQtnOfMbzwtT+H3JB8wDsyRJYNneIwuJwczMeJRhR2OrGAXhaATv+&#10;1GgUb2MEu6PRcNySQqtb3elRDMz5o34A56L+0sjHtgyl0SAhu0LJ/h1KRxXRLIBvff49ShBKi9LX&#10;9x8Xb58DSlstSsFqCZFNLaB1AT4XZNqj9Ms8SaqNdQdM1cgPMsyE4Nr66EhKZreta1HprfyyVYLn&#10;+1yIMDHl8U1h0IxAGSTb/tcBecpMSNSAEJLx9SS4lso7aH0LCcB7iNu8/OhY5ScAC1Q/hFQp8wSj&#10;Biopw/bxlBiGEZEUljPsMJpqw8sK7Abh4o4rr65/QdqgJ+37iw8/nr5avPmy+PwOqLv+h9SNQcNe&#10;h0kcSCdpT90w6STqB+sSPUddgOGGMapZsecpKvNOVyR/BOEWtYA+BHyhJIbH+zxtA9W6soFbl6UR&#10;9BCKZF0O0OKCGpBR7iF3VVC3r9Pg14KE2gHSCuqmXbbrqtkPT5dbadetBz7C3zkChVv2VwkuQR/Q&#10;ybrcHBfsHrTrFrw+XH/Nf1BlaCzQcQOM3dfBt/T1eSiH1Tds8h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DT4aNN2gAAAAkBAAAPAAAAAAAAAAEAIAAAACIAAABkcnMvZG93bnJldi54bWxQSwECFAAU&#10;AAAACACHTuJAqLO3ZNMCAAALBwAADgAAAAAAAAABACAAAAApAQAAZHJzL2Uyb0RvYy54bWxQSwUG&#10;AAAAAAYABgBZAQAAbgYAAAAA&#10;">
                <o:lock v:ext="edit" aspectratio="f"/>
                <v:shape id="椭圆 936" o:spid="_x0000_s1026" o:spt="3" type="#_x0000_t3" style="position:absolute;left:4409;top:4428;height:400;width:400;" fillcolor="#595959" filled="t" stroked="f" coordsize="21600,21600" o:gfxdata="UEsDBAoAAAAAAIdO4kAAAAAAAAAAAAAAAAAEAAAAZHJzL1BLAwQUAAAACACHTuJADTVgP7wAAADb&#10;AAAADwAAAGRycy9kb3ducmV2LnhtbEWPQUvEQAyF74L/YYjgzZ12QZG6swsKgp7UKoK3bCfbFjuZ&#10;Mom7q7/eHARvCe/lvS+rzTFNbk9FxswB6kUFjrjLceQ+wNvr/cU1OFHkiFNmCvBNApv16ckKm5gP&#10;/EL7VntnISwNBhhU58Z76QZKKIs8E5u2yyWh2lp6HwseLDxNfllVVz7hyNYw4Ex3A3Wf7VcK0Ko+&#10;yfZnFi/vy3J5207Pjx91COdndXUDTumo/+a/64do+EZvv9gAfv0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01YD+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.25pt"/>
                  <v:imagedata o:title=""/>
                  <o:lock v:ext="edit" aspectratio="f"/>
                </v:shape>
                <v:shape id="自选图形 937" o:spid="_x0000_s1026" o:spt="13" type="#_x0000_t13" style="position:absolute;left:4485;top:4506;height:250;width:250;" fillcolor="#FFFFFF" filled="t" stroked="f" coordsize="21600,21600" o:gfxdata="UEsDBAoAAAAAAIdO4kAAAAAAAAAAAAAAAAAEAAAAZHJzL1BLAwQUAAAACACHTuJAWlJZLLwAAADb&#10;AAAADwAAAGRycy9kb3ducmV2LnhtbEVPTWvCQBC9C/0PyxR60008lJi6ihYKXopt4qW3ITtNUrOz&#10;YXcTbX69Wyh4m8f7nPX2ajoxkvOtZQXpIgFBXFndcq3gVL7NMxA+IGvsLJOCX/Kw3TzM1phre+FP&#10;GotQixjCPkcFTQh9LqWvGjLoF7Ynjty3dQZDhK6W2uElhptOLpPkWRpsOTY02NNrQ9W5GIyC7Ovj&#10;7I52mrKf93Qod1TuT6tSqafHNHkBEega7uJ/90HH+Sn8/RIPkJ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pSWSy8AAAA&#10;2wAAAA8AAAAAAAAAAQAgAAAAIgAAAGRycy9kb3ducmV2LnhtbFBLAQIUABQAAAAIAIdO4kAzLwWe&#10;OwAAADkAAAAQAAAAAAAAAAEAIAAAAAsBAABkcnMvc2hhcGV4bWwueG1sUEsFBgAAAAAGAAYAWwEA&#10;ALUDAAAAAA==&#10;" adj="16200,5400">
                  <v:fill type="gradient" on="t" color2="#FFFFFF" angle="90" focus="100%" focussize="0f,0f" focusposition="0f,0f">
                    <o:fill type="gradientUnscaled" v:ext="backwardCompatible"/>
                  </v:fill>
                  <v:stroke on="f" weight="1.25pt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-657225</wp:posOffset>
                </wp:positionH>
                <wp:positionV relativeFrom="paragraph">
                  <wp:posOffset>1184275</wp:posOffset>
                </wp:positionV>
                <wp:extent cx="7747000" cy="1800225"/>
                <wp:effectExtent l="0" t="0" r="6350" b="9525"/>
                <wp:wrapNone/>
                <wp:docPr id="2" name="矩形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0" cy="1800225"/>
                        </a:xfrm>
                        <a:prstGeom prst="rect">
                          <a:avLst/>
                        </a:prstGeom>
                        <a:solidFill>
                          <a:srgbClr val="595959"/>
                        </a:solidFill>
                        <a:ln w="15875">
                          <a:noFill/>
                        </a:ln>
                      </wps:spPr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rect id="矩形 966" o:spid="_x0000_s1026" o:spt="1" style="position:absolute;left:0pt;margin-left:-51.75pt;margin-top:93.25pt;height:141.75pt;width:610pt;z-index:-251657216;mso-width-relative:page;mso-height-relative:page;" fillcolor="#595959" filled="t" stroked="f" coordsize="21600,21600" o:gfxdata="UEsDBAoAAAAAAIdO4kAAAAAAAAAAAAAAAAAEAAAAZHJzL1BLAwQUAAAACACHTuJADyKyWtoAAAAN&#10;AQAADwAAAGRycy9kb3ducmV2LnhtbE2PwU7DMBBE70j8g7VI3FrbUEIU4lQF0QMHpNAiuLqxSQLx&#10;OoqdNvw9mxO9zWqeZmfy9eQ6drRDaD0qkEsBzGLlTYu1gvf9dpECC1Gj0Z1Hq+DXBlgXlxe5zow/&#10;4Zs97mLNKARDphU0MfYZ56FqrNNh6XuL5H35welI51BzM+gThbuO3wiRcKdbpA+N7u1TY6uf3egU&#10;pGOSlN+v5bTdPzePq49y82I+N0pdX0nxACzaKf7DMNen6lBQp4Mf0QTWKVhIcXtHLDlpQmJGpJzV&#10;QcHqXgjgRc7PVxR/UEsDBBQAAAAIAIdO4kDMz0TyugEAAEMDAAAOAAAAZHJzL2Uyb0RvYy54bWyt&#10;Uktu2zAQ3RfoHQjua8lC/YlgOosE6aZoA6Q5AE2REgH+MqQtu5cp0F0P0eMUvUaHtOu0yS4IBFCc&#10;D9/MezOry701ZCchau8YnU5qSqQTvtOuZ/T+y827JSUxcddx451k9CAjvVy/fbMaQysbP3jTSSAI&#10;4mI7BkaHlEJbVVEM0vI48UE6DCoPlic0oa864COiW1M1dT2vRg9dAC9kjOi9PgbpuuArJUX6rFSU&#10;iRhGsbdUTijnJp/VesXbHngYtDi1wV/QheXaYdEz1DVPnGxBP4OyWoCPXqWJ8LbySmkhCwdkM62f&#10;sLkbeJCFC4oTw1mm+Hqw4tPuFojuGG0ocdziiH5/+/Hr53dyMZ9ndcYQW0y6C7dwsiJeM9W9Apv/&#10;SILsi6KHs6Jyn4hA52LxflHXKLzA2HRZ100zy6jV4/MAMX2Q3pJ8YRRwZEVJvvsY0zH1b0quFr3R&#10;3Y02phjQb64MkB3H8c4u8ndC/y/NODJi+dlyMSvQzmeAI7Zx2E0meaSVbxvfHVAU3GrsZ/DwlZIR&#10;N4TR+LDlICnhTqCb0UTJNoDuB8yblsL5OU6qEDxtVV6Ff+1S7nH313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yKyWtoAAAANAQAADwAAAAAAAAABACAAAAAiAAAAZHJzL2Rvd25yZXYueG1sUEsB&#10;AhQAFAAAAAgAh07iQMzPRPK6AQAAQwMAAA4AAAAAAAAAAQAgAAAAKQEAAGRycy9lMm9Eb2MueG1s&#10;UEsFBgAAAAAGAAYAWQEAAFUFAAAAAA==&#10;">
                <v:fill on="t" focussize="0,0"/>
                <v:stroke on="f" weight="1.25pt"/>
                <v:imagedata o:title=""/>
                <o:lock v:ext="edit" aspectratio="f"/>
              </v:rect>
            </w:pict>
          </mc:Fallback>
        </mc:AlternateContent>
      </w:r>
    </w:p>
    <w:sectPr>
      <w:pgSz w:w="11900" w:h="16840"/>
      <w:pgMar w:top="1210" w:right="960" w:bottom="1440" w:left="780" w:header="0" w:footer="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43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Menlo">
    <w:altName w:val="方正字迹-赵安简体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771118"/>
    <w:multiLevelType w:val="singleLevel"/>
    <w:tmpl w:val="11771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sz w:val="16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317B2C"/>
    <w:rsid w:val="003D4EBF"/>
    <w:rsid w:val="004020F6"/>
    <w:rsid w:val="00673C44"/>
    <w:rsid w:val="00CA3CBD"/>
    <w:rsid w:val="00E57285"/>
    <w:rsid w:val="00EF3620"/>
    <w:rsid w:val="00F276C7"/>
    <w:rsid w:val="0107119C"/>
    <w:rsid w:val="011B54C5"/>
    <w:rsid w:val="013019FE"/>
    <w:rsid w:val="01471A0B"/>
    <w:rsid w:val="015C0A27"/>
    <w:rsid w:val="016809B2"/>
    <w:rsid w:val="01980129"/>
    <w:rsid w:val="01BA7D2C"/>
    <w:rsid w:val="01E7372B"/>
    <w:rsid w:val="021D00F0"/>
    <w:rsid w:val="022A679E"/>
    <w:rsid w:val="02621CB3"/>
    <w:rsid w:val="02EE64DC"/>
    <w:rsid w:val="03115656"/>
    <w:rsid w:val="03160677"/>
    <w:rsid w:val="034A3E64"/>
    <w:rsid w:val="03561411"/>
    <w:rsid w:val="03672754"/>
    <w:rsid w:val="037909F9"/>
    <w:rsid w:val="03BE6BB4"/>
    <w:rsid w:val="040244FB"/>
    <w:rsid w:val="04057E90"/>
    <w:rsid w:val="042603BE"/>
    <w:rsid w:val="043348D8"/>
    <w:rsid w:val="0442725E"/>
    <w:rsid w:val="04787DA7"/>
    <w:rsid w:val="049E36F1"/>
    <w:rsid w:val="04A53776"/>
    <w:rsid w:val="04C9416B"/>
    <w:rsid w:val="04D55A66"/>
    <w:rsid w:val="04FB3F4B"/>
    <w:rsid w:val="05392095"/>
    <w:rsid w:val="0555105B"/>
    <w:rsid w:val="05577A2C"/>
    <w:rsid w:val="05766655"/>
    <w:rsid w:val="0597604E"/>
    <w:rsid w:val="05A77F0F"/>
    <w:rsid w:val="05B27242"/>
    <w:rsid w:val="05E9411F"/>
    <w:rsid w:val="06197D4E"/>
    <w:rsid w:val="061F16EC"/>
    <w:rsid w:val="06213D23"/>
    <w:rsid w:val="0623323A"/>
    <w:rsid w:val="0636723D"/>
    <w:rsid w:val="063B42D2"/>
    <w:rsid w:val="06676237"/>
    <w:rsid w:val="06C826F2"/>
    <w:rsid w:val="06CF714A"/>
    <w:rsid w:val="06DA7D4B"/>
    <w:rsid w:val="070C5F9C"/>
    <w:rsid w:val="07336E92"/>
    <w:rsid w:val="07364456"/>
    <w:rsid w:val="07564B6A"/>
    <w:rsid w:val="078771E3"/>
    <w:rsid w:val="079C2375"/>
    <w:rsid w:val="07DE35CD"/>
    <w:rsid w:val="081964D9"/>
    <w:rsid w:val="08346D03"/>
    <w:rsid w:val="08915E9F"/>
    <w:rsid w:val="089538A4"/>
    <w:rsid w:val="08D07578"/>
    <w:rsid w:val="0919517D"/>
    <w:rsid w:val="092F7692"/>
    <w:rsid w:val="096B4532"/>
    <w:rsid w:val="09B6283F"/>
    <w:rsid w:val="09BC5DE8"/>
    <w:rsid w:val="09C5437E"/>
    <w:rsid w:val="09FC086D"/>
    <w:rsid w:val="0A243FB0"/>
    <w:rsid w:val="0A2D6656"/>
    <w:rsid w:val="0A2E3A97"/>
    <w:rsid w:val="0A425201"/>
    <w:rsid w:val="0A575C3C"/>
    <w:rsid w:val="0A5B1458"/>
    <w:rsid w:val="0AA50C3A"/>
    <w:rsid w:val="0AF36C07"/>
    <w:rsid w:val="0AF47808"/>
    <w:rsid w:val="0B242DC6"/>
    <w:rsid w:val="0B4410D9"/>
    <w:rsid w:val="0B4912CF"/>
    <w:rsid w:val="0B4E1CA5"/>
    <w:rsid w:val="0B5704E8"/>
    <w:rsid w:val="0B5B2CE3"/>
    <w:rsid w:val="0B6658C1"/>
    <w:rsid w:val="0B6916CA"/>
    <w:rsid w:val="0B971913"/>
    <w:rsid w:val="0BA322E9"/>
    <w:rsid w:val="0BA9762F"/>
    <w:rsid w:val="0BBD2DDF"/>
    <w:rsid w:val="0BC15261"/>
    <w:rsid w:val="0BC8375A"/>
    <w:rsid w:val="0BCB6F5F"/>
    <w:rsid w:val="0BEE2322"/>
    <w:rsid w:val="0C4A313A"/>
    <w:rsid w:val="0CA36331"/>
    <w:rsid w:val="0CE53A7B"/>
    <w:rsid w:val="0D310D58"/>
    <w:rsid w:val="0D496EC8"/>
    <w:rsid w:val="0D5220B0"/>
    <w:rsid w:val="0DEC46C5"/>
    <w:rsid w:val="0E076542"/>
    <w:rsid w:val="0E1044A0"/>
    <w:rsid w:val="0E315AE0"/>
    <w:rsid w:val="0E4707AF"/>
    <w:rsid w:val="0E4B1966"/>
    <w:rsid w:val="0E4D6E95"/>
    <w:rsid w:val="0E9F3E09"/>
    <w:rsid w:val="0EA00E55"/>
    <w:rsid w:val="0EAC311F"/>
    <w:rsid w:val="0EB3508F"/>
    <w:rsid w:val="0EBB3366"/>
    <w:rsid w:val="0EC96461"/>
    <w:rsid w:val="0ED91560"/>
    <w:rsid w:val="0EE130E6"/>
    <w:rsid w:val="0EE52EF4"/>
    <w:rsid w:val="0EE5499A"/>
    <w:rsid w:val="0EEA6491"/>
    <w:rsid w:val="0EEC245C"/>
    <w:rsid w:val="0EF213F3"/>
    <w:rsid w:val="0EF46322"/>
    <w:rsid w:val="0F0515A5"/>
    <w:rsid w:val="0F3719B8"/>
    <w:rsid w:val="0F6B25D4"/>
    <w:rsid w:val="0F8274B7"/>
    <w:rsid w:val="0FB33A89"/>
    <w:rsid w:val="0FD8301F"/>
    <w:rsid w:val="0FE74381"/>
    <w:rsid w:val="100C6862"/>
    <w:rsid w:val="10265E8C"/>
    <w:rsid w:val="102A7598"/>
    <w:rsid w:val="10337A64"/>
    <w:rsid w:val="103C2490"/>
    <w:rsid w:val="107C7E8A"/>
    <w:rsid w:val="1098509F"/>
    <w:rsid w:val="10B23C8F"/>
    <w:rsid w:val="10EB6742"/>
    <w:rsid w:val="110A3F4C"/>
    <w:rsid w:val="116F057C"/>
    <w:rsid w:val="1170778A"/>
    <w:rsid w:val="11AB35FC"/>
    <w:rsid w:val="11F62C07"/>
    <w:rsid w:val="12034304"/>
    <w:rsid w:val="128C697D"/>
    <w:rsid w:val="129E658D"/>
    <w:rsid w:val="12A20B21"/>
    <w:rsid w:val="12BF25B2"/>
    <w:rsid w:val="12C754DE"/>
    <w:rsid w:val="130E4BA3"/>
    <w:rsid w:val="131F2B18"/>
    <w:rsid w:val="13274757"/>
    <w:rsid w:val="133A05D8"/>
    <w:rsid w:val="133B5EF6"/>
    <w:rsid w:val="13476456"/>
    <w:rsid w:val="13505F7A"/>
    <w:rsid w:val="13506331"/>
    <w:rsid w:val="136F7EAD"/>
    <w:rsid w:val="139463E7"/>
    <w:rsid w:val="13C74D0E"/>
    <w:rsid w:val="13CF0329"/>
    <w:rsid w:val="140D2178"/>
    <w:rsid w:val="144E088D"/>
    <w:rsid w:val="14657B98"/>
    <w:rsid w:val="149E54A8"/>
    <w:rsid w:val="14B03637"/>
    <w:rsid w:val="14BF5618"/>
    <w:rsid w:val="15226D48"/>
    <w:rsid w:val="154726DE"/>
    <w:rsid w:val="155161D6"/>
    <w:rsid w:val="15AA0A99"/>
    <w:rsid w:val="160F5F29"/>
    <w:rsid w:val="160F623F"/>
    <w:rsid w:val="16B02545"/>
    <w:rsid w:val="16B57253"/>
    <w:rsid w:val="16BC7F69"/>
    <w:rsid w:val="16BE2F18"/>
    <w:rsid w:val="16EC01AC"/>
    <w:rsid w:val="16F83FBE"/>
    <w:rsid w:val="16FB0C38"/>
    <w:rsid w:val="16FE4970"/>
    <w:rsid w:val="17283E45"/>
    <w:rsid w:val="17355CB2"/>
    <w:rsid w:val="17380F35"/>
    <w:rsid w:val="175103A7"/>
    <w:rsid w:val="17983F0F"/>
    <w:rsid w:val="179F35AC"/>
    <w:rsid w:val="17A41C20"/>
    <w:rsid w:val="17E65053"/>
    <w:rsid w:val="17FE060D"/>
    <w:rsid w:val="18083221"/>
    <w:rsid w:val="18245A96"/>
    <w:rsid w:val="184E0BF5"/>
    <w:rsid w:val="185F480A"/>
    <w:rsid w:val="185F6188"/>
    <w:rsid w:val="18975F65"/>
    <w:rsid w:val="1898528F"/>
    <w:rsid w:val="18A516FB"/>
    <w:rsid w:val="18AA73AA"/>
    <w:rsid w:val="18B12ECA"/>
    <w:rsid w:val="18B75745"/>
    <w:rsid w:val="18C524C9"/>
    <w:rsid w:val="18E97729"/>
    <w:rsid w:val="18F80BBD"/>
    <w:rsid w:val="190E7BE6"/>
    <w:rsid w:val="191E3943"/>
    <w:rsid w:val="192341C9"/>
    <w:rsid w:val="1933703B"/>
    <w:rsid w:val="194C318E"/>
    <w:rsid w:val="195C6EBB"/>
    <w:rsid w:val="196633C6"/>
    <w:rsid w:val="197901DC"/>
    <w:rsid w:val="19F42FEC"/>
    <w:rsid w:val="19FD3C65"/>
    <w:rsid w:val="1A100464"/>
    <w:rsid w:val="1A2D3B01"/>
    <w:rsid w:val="1A3475AA"/>
    <w:rsid w:val="1A574945"/>
    <w:rsid w:val="1A657A02"/>
    <w:rsid w:val="1A6B3328"/>
    <w:rsid w:val="1A710D72"/>
    <w:rsid w:val="1A826A8E"/>
    <w:rsid w:val="1AB87D87"/>
    <w:rsid w:val="1AFD0956"/>
    <w:rsid w:val="1B4C72C3"/>
    <w:rsid w:val="1B55187B"/>
    <w:rsid w:val="1BA36B65"/>
    <w:rsid w:val="1BBD7A48"/>
    <w:rsid w:val="1C13269C"/>
    <w:rsid w:val="1C32178B"/>
    <w:rsid w:val="1C3F795B"/>
    <w:rsid w:val="1C5B2851"/>
    <w:rsid w:val="1C5C2B58"/>
    <w:rsid w:val="1C9A5589"/>
    <w:rsid w:val="1CA225DB"/>
    <w:rsid w:val="1CC05F7A"/>
    <w:rsid w:val="1CD75DF8"/>
    <w:rsid w:val="1CDF3511"/>
    <w:rsid w:val="1CE11C41"/>
    <w:rsid w:val="1CE27356"/>
    <w:rsid w:val="1D221783"/>
    <w:rsid w:val="1D2E40EE"/>
    <w:rsid w:val="1D395251"/>
    <w:rsid w:val="1D4654EC"/>
    <w:rsid w:val="1D8D06E5"/>
    <w:rsid w:val="1D9B2245"/>
    <w:rsid w:val="1DBA3CD2"/>
    <w:rsid w:val="1DE45DAE"/>
    <w:rsid w:val="1DE47B20"/>
    <w:rsid w:val="1E156890"/>
    <w:rsid w:val="1E2D27D9"/>
    <w:rsid w:val="1E336E63"/>
    <w:rsid w:val="1E9A6103"/>
    <w:rsid w:val="1EB12813"/>
    <w:rsid w:val="1EE34DAD"/>
    <w:rsid w:val="1EE50E6C"/>
    <w:rsid w:val="1EF66B03"/>
    <w:rsid w:val="1EFA6B19"/>
    <w:rsid w:val="1F07468C"/>
    <w:rsid w:val="1F07794F"/>
    <w:rsid w:val="1F192994"/>
    <w:rsid w:val="1F317E71"/>
    <w:rsid w:val="20157495"/>
    <w:rsid w:val="201E7410"/>
    <w:rsid w:val="204677C7"/>
    <w:rsid w:val="20482FD6"/>
    <w:rsid w:val="207917AE"/>
    <w:rsid w:val="209E7C12"/>
    <w:rsid w:val="20CB2621"/>
    <w:rsid w:val="210821C0"/>
    <w:rsid w:val="211514D5"/>
    <w:rsid w:val="214820F4"/>
    <w:rsid w:val="21612AB6"/>
    <w:rsid w:val="217864E1"/>
    <w:rsid w:val="217C68FB"/>
    <w:rsid w:val="21800B85"/>
    <w:rsid w:val="219D3032"/>
    <w:rsid w:val="21D4060F"/>
    <w:rsid w:val="221726A7"/>
    <w:rsid w:val="222A359C"/>
    <w:rsid w:val="22450856"/>
    <w:rsid w:val="22506DC5"/>
    <w:rsid w:val="225404E7"/>
    <w:rsid w:val="228E03C2"/>
    <w:rsid w:val="22B279B5"/>
    <w:rsid w:val="22D52903"/>
    <w:rsid w:val="22DE4344"/>
    <w:rsid w:val="22E55C2F"/>
    <w:rsid w:val="22EA0D68"/>
    <w:rsid w:val="23480B4E"/>
    <w:rsid w:val="236F705E"/>
    <w:rsid w:val="238714C1"/>
    <w:rsid w:val="23A22376"/>
    <w:rsid w:val="23AF03B9"/>
    <w:rsid w:val="23B0469D"/>
    <w:rsid w:val="23C70B73"/>
    <w:rsid w:val="23DC5CBD"/>
    <w:rsid w:val="243A04E3"/>
    <w:rsid w:val="24587DD8"/>
    <w:rsid w:val="246E1B91"/>
    <w:rsid w:val="246E417D"/>
    <w:rsid w:val="24721607"/>
    <w:rsid w:val="2475185A"/>
    <w:rsid w:val="24887384"/>
    <w:rsid w:val="24BC6B23"/>
    <w:rsid w:val="24E3624C"/>
    <w:rsid w:val="24EA789C"/>
    <w:rsid w:val="250174C1"/>
    <w:rsid w:val="25266DF5"/>
    <w:rsid w:val="252B14B6"/>
    <w:rsid w:val="25516976"/>
    <w:rsid w:val="256619F6"/>
    <w:rsid w:val="25A505E4"/>
    <w:rsid w:val="25AA1ED9"/>
    <w:rsid w:val="25C40884"/>
    <w:rsid w:val="25D2561C"/>
    <w:rsid w:val="25E82BC4"/>
    <w:rsid w:val="25F71E30"/>
    <w:rsid w:val="26082621"/>
    <w:rsid w:val="2612076C"/>
    <w:rsid w:val="2649205B"/>
    <w:rsid w:val="267B47B0"/>
    <w:rsid w:val="2682413A"/>
    <w:rsid w:val="2697665E"/>
    <w:rsid w:val="269A6562"/>
    <w:rsid w:val="269E1A7C"/>
    <w:rsid w:val="26B62027"/>
    <w:rsid w:val="26C13047"/>
    <w:rsid w:val="26DF0656"/>
    <w:rsid w:val="26E25637"/>
    <w:rsid w:val="27202A7E"/>
    <w:rsid w:val="274F304E"/>
    <w:rsid w:val="27544493"/>
    <w:rsid w:val="275E0F4C"/>
    <w:rsid w:val="27AE324F"/>
    <w:rsid w:val="27AE6B03"/>
    <w:rsid w:val="27B2482C"/>
    <w:rsid w:val="27C77AD3"/>
    <w:rsid w:val="27D128B1"/>
    <w:rsid w:val="27D936D7"/>
    <w:rsid w:val="28A53848"/>
    <w:rsid w:val="29171B75"/>
    <w:rsid w:val="292B40C3"/>
    <w:rsid w:val="29323A24"/>
    <w:rsid w:val="29414EC4"/>
    <w:rsid w:val="295E7ABB"/>
    <w:rsid w:val="297926B9"/>
    <w:rsid w:val="29C26DE6"/>
    <w:rsid w:val="29CA3731"/>
    <w:rsid w:val="2A230DAE"/>
    <w:rsid w:val="2A280AB9"/>
    <w:rsid w:val="2A86744D"/>
    <w:rsid w:val="2A8F4886"/>
    <w:rsid w:val="2AB3122A"/>
    <w:rsid w:val="2AC5253E"/>
    <w:rsid w:val="2AE12465"/>
    <w:rsid w:val="2AF263C3"/>
    <w:rsid w:val="2AF44810"/>
    <w:rsid w:val="2AF61C26"/>
    <w:rsid w:val="2AF81A27"/>
    <w:rsid w:val="2B2F1B20"/>
    <w:rsid w:val="2B3C7755"/>
    <w:rsid w:val="2B4C346E"/>
    <w:rsid w:val="2B545784"/>
    <w:rsid w:val="2B5F65B7"/>
    <w:rsid w:val="2B624278"/>
    <w:rsid w:val="2B6465E4"/>
    <w:rsid w:val="2BA60524"/>
    <w:rsid w:val="2BE26267"/>
    <w:rsid w:val="2C2961AB"/>
    <w:rsid w:val="2C5348C6"/>
    <w:rsid w:val="2C5C0B78"/>
    <w:rsid w:val="2C7C2E91"/>
    <w:rsid w:val="2C7C5510"/>
    <w:rsid w:val="2CBC4861"/>
    <w:rsid w:val="2CD90022"/>
    <w:rsid w:val="2D010888"/>
    <w:rsid w:val="2D206B0F"/>
    <w:rsid w:val="2D3962D4"/>
    <w:rsid w:val="2D3C4843"/>
    <w:rsid w:val="2D5F3E7F"/>
    <w:rsid w:val="2D626816"/>
    <w:rsid w:val="2D646C06"/>
    <w:rsid w:val="2DAE7101"/>
    <w:rsid w:val="2DC56D26"/>
    <w:rsid w:val="2DCD3C4B"/>
    <w:rsid w:val="2DEB5E06"/>
    <w:rsid w:val="2E393461"/>
    <w:rsid w:val="2E3B69E9"/>
    <w:rsid w:val="2E79269B"/>
    <w:rsid w:val="2E9076F3"/>
    <w:rsid w:val="2EAC3510"/>
    <w:rsid w:val="2ECC55C3"/>
    <w:rsid w:val="2ED10CCC"/>
    <w:rsid w:val="2ED33349"/>
    <w:rsid w:val="2EEA43ED"/>
    <w:rsid w:val="2F414511"/>
    <w:rsid w:val="2F5511F8"/>
    <w:rsid w:val="2F806FFC"/>
    <w:rsid w:val="2F9313AF"/>
    <w:rsid w:val="2FB17B4E"/>
    <w:rsid w:val="2FBD105F"/>
    <w:rsid w:val="2FEB66AB"/>
    <w:rsid w:val="30210D83"/>
    <w:rsid w:val="302C1138"/>
    <w:rsid w:val="309825D9"/>
    <w:rsid w:val="30A00EBB"/>
    <w:rsid w:val="30E92D4B"/>
    <w:rsid w:val="310F0A0C"/>
    <w:rsid w:val="313F7B81"/>
    <w:rsid w:val="314E0018"/>
    <w:rsid w:val="315000B7"/>
    <w:rsid w:val="3174292F"/>
    <w:rsid w:val="317D4F13"/>
    <w:rsid w:val="31906CB3"/>
    <w:rsid w:val="31C87A76"/>
    <w:rsid w:val="31F403F1"/>
    <w:rsid w:val="31F65A75"/>
    <w:rsid w:val="32004D6D"/>
    <w:rsid w:val="3232350D"/>
    <w:rsid w:val="32853CA5"/>
    <w:rsid w:val="32DA6D7E"/>
    <w:rsid w:val="32E51D9D"/>
    <w:rsid w:val="33082C98"/>
    <w:rsid w:val="33083C53"/>
    <w:rsid w:val="332A76E4"/>
    <w:rsid w:val="332C6A35"/>
    <w:rsid w:val="334D2C71"/>
    <w:rsid w:val="334F0F3B"/>
    <w:rsid w:val="33615FA8"/>
    <w:rsid w:val="337D4120"/>
    <w:rsid w:val="33A053F6"/>
    <w:rsid w:val="33B325E5"/>
    <w:rsid w:val="33BB55B6"/>
    <w:rsid w:val="33E6619A"/>
    <w:rsid w:val="3408616B"/>
    <w:rsid w:val="342A136B"/>
    <w:rsid w:val="343E52A3"/>
    <w:rsid w:val="346E176E"/>
    <w:rsid w:val="349115A0"/>
    <w:rsid w:val="34C7057A"/>
    <w:rsid w:val="34FD1EFB"/>
    <w:rsid w:val="35052B8B"/>
    <w:rsid w:val="35084C09"/>
    <w:rsid w:val="352765C3"/>
    <w:rsid w:val="353E2356"/>
    <w:rsid w:val="35407A2A"/>
    <w:rsid w:val="354613F6"/>
    <w:rsid w:val="35BA1C5C"/>
    <w:rsid w:val="35D92B63"/>
    <w:rsid w:val="35F13A8D"/>
    <w:rsid w:val="362167DA"/>
    <w:rsid w:val="363244F6"/>
    <w:rsid w:val="36897781"/>
    <w:rsid w:val="3699519F"/>
    <w:rsid w:val="36B808A5"/>
    <w:rsid w:val="36B91F51"/>
    <w:rsid w:val="36BC26C1"/>
    <w:rsid w:val="36DE5C94"/>
    <w:rsid w:val="36E16C19"/>
    <w:rsid w:val="37094392"/>
    <w:rsid w:val="37186132"/>
    <w:rsid w:val="37292890"/>
    <w:rsid w:val="373B0F69"/>
    <w:rsid w:val="374F2DAA"/>
    <w:rsid w:val="37637615"/>
    <w:rsid w:val="376D78A6"/>
    <w:rsid w:val="3778189E"/>
    <w:rsid w:val="37A92DDE"/>
    <w:rsid w:val="37B4533E"/>
    <w:rsid w:val="37C3720B"/>
    <w:rsid w:val="37DA723C"/>
    <w:rsid w:val="37E06592"/>
    <w:rsid w:val="386F7324"/>
    <w:rsid w:val="38754F3D"/>
    <w:rsid w:val="38765885"/>
    <w:rsid w:val="38BF1631"/>
    <w:rsid w:val="38C45845"/>
    <w:rsid w:val="38F143FA"/>
    <w:rsid w:val="38F326E7"/>
    <w:rsid w:val="39252031"/>
    <w:rsid w:val="392573F2"/>
    <w:rsid w:val="39300B9C"/>
    <w:rsid w:val="3932626C"/>
    <w:rsid w:val="393C1CBA"/>
    <w:rsid w:val="39425C64"/>
    <w:rsid w:val="394F7393"/>
    <w:rsid w:val="39504414"/>
    <w:rsid w:val="3966098D"/>
    <w:rsid w:val="397812DC"/>
    <w:rsid w:val="3A195C1D"/>
    <w:rsid w:val="3A29797A"/>
    <w:rsid w:val="3A5A31F5"/>
    <w:rsid w:val="3A8C1C1D"/>
    <w:rsid w:val="3A93420B"/>
    <w:rsid w:val="3A9504E3"/>
    <w:rsid w:val="3AA0503A"/>
    <w:rsid w:val="3ABD4200"/>
    <w:rsid w:val="3AC04503"/>
    <w:rsid w:val="3AC87BDE"/>
    <w:rsid w:val="3AD727BF"/>
    <w:rsid w:val="3AE5743E"/>
    <w:rsid w:val="3B1D370A"/>
    <w:rsid w:val="3B24576F"/>
    <w:rsid w:val="3B855193"/>
    <w:rsid w:val="3BB70085"/>
    <w:rsid w:val="3BDD33B9"/>
    <w:rsid w:val="3C462033"/>
    <w:rsid w:val="3C90558F"/>
    <w:rsid w:val="3CB215A2"/>
    <w:rsid w:val="3CC8640A"/>
    <w:rsid w:val="3D40289D"/>
    <w:rsid w:val="3D72260A"/>
    <w:rsid w:val="3D9A112E"/>
    <w:rsid w:val="3DA15F42"/>
    <w:rsid w:val="3DB358CD"/>
    <w:rsid w:val="3DB75BFA"/>
    <w:rsid w:val="3DE818BC"/>
    <w:rsid w:val="3DF945C4"/>
    <w:rsid w:val="3E045594"/>
    <w:rsid w:val="3E16678C"/>
    <w:rsid w:val="3E1E5242"/>
    <w:rsid w:val="3E2F2246"/>
    <w:rsid w:val="3E5577F4"/>
    <w:rsid w:val="3E5B7C5C"/>
    <w:rsid w:val="3E5F3EB8"/>
    <w:rsid w:val="3E692E72"/>
    <w:rsid w:val="3E7510BF"/>
    <w:rsid w:val="3EDB731B"/>
    <w:rsid w:val="3EE5603F"/>
    <w:rsid w:val="3EF13B5F"/>
    <w:rsid w:val="3F007A98"/>
    <w:rsid w:val="3F103118"/>
    <w:rsid w:val="3F583774"/>
    <w:rsid w:val="3F745427"/>
    <w:rsid w:val="3F93165A"/>
    <w:rsid w:val="3FA0513C"/>
    <w:rsid w:val="3FD8434D"/>
    <w:rsid w:val="3FDB52D2"/>
    <w:rsid w:val="3FEE0861"/>
    <w:rsid w:val="40243148"/>
    <w:rsid w:val="40250992"/>
    <w:rsid w:val="40406924"/>
    <w:rsid w:val="40496DDA"/>
    <w:rsid w:val="40A73721"/>
    <w:rsid w:val="40C81660"/>
    <w:rsid w:val="40E070FE"/>
    <w:rsid w:val="40FE3A9D"/>
    <w:rsid w:val="41023766"/>
    <w:rsid w:val="41042068"/>
    <w:rsid w:val="41302380"/>
    <w:rsid w:val="41390108"/>
    <w:rsid w:val="413C6193"/>
    <w:rsid w:val="4140454D"/>
    <w:rsid w:val="4151030C"/>
    <w:rsid w:val="41522ED6"/>
    <w:rsid w:val="415663BA"/>
    <w:rsid w:val="415A0E28"/>
    <w:rsid w:val="41812746"/>
    <w:rsid w:val="41985873"/>
    <w:rsid w:val="41BE37A7"/>
    <w:rsid w:val="42093814"/>
    <w:rsid w:val="42304F6E"/>
    <w:rsid w:val="42A14239"/>
    <w:rsid w:val="42B074EE"/>
    <w:rsid w:val="42FE3875"/>
    <w:rsid w:val="431821D1"/>
    <w:rsid w:val="43635BBF"/>
    <w:rsid w:val="43656A9D"/>
    <w:rsid w:val="439128E2"/>
    <w:rsid w:val="43AC0178"/>
    <w:rsid w:val="43EB7A6D"/>
    <w:rsid w:val="440E4836"/>
    <w:rsid w:val="440E5371"/>
    <w:rsid w:val="44413423"/>
    <w:rsid w:val="444312ED"/>
    <w:rsid w:val="4446310D"/>
    <w:rsid w:val="44D21886"/>
    <w:rsid w:val="44E92684"/>
    <w:rsid w:val="44FB147D"/>
    <w:rsid w:val="451E2976"/>
    <w:rsid w:val="45B10D57"/>
    <w:rsid w:val="45BD6945"/>
    <w:rsid w:val="45CE1495"/>
    <w:rsid w:val="463B7400"/>
    <w:rsid w:val="4643633A"/>
    <w:rsid w:val="464F6D88"/>
    <w:rsid w:val="46675EC3"/>
    <w:rsid w:val="46A03761"/>
    <w:rsid w:val="46A82234"/>
    <w:rsid w:val="46C72E15"/>
    <w:rsid w:val="46CB2E0D"/>
    <w:rsid w:val="46CE1265"/>
    <w:rsid w:val="46DA5961"/>
    <w:rsid w:val="46F8730F"/>
    <w:rsid w:val="47064A15"/>
    <w:rsid w:val="47315122"/>
    <w:rsid w:val="474C7BA3"/>
    <w:rsid w:val="477608F5"/>
    <w:rsid w:val="478330D1"/>
    <w:rsid w:val="47981D85"/>
    <w:rsid w:val="47A5361A"/>
    <w:rsid w:val="47FA7CB6"/>
    <w:rsid w:val="48011501"/>
    <w:rsid w:val="484754EA"/>
    <w:rsid w:val="485D5177"/>
    <w:rsid w:val="48744276"/>
    <w:rsid w:val="4882760E"/>
    <w:rsid w:val="488A6D8F"/>
    <w:rsid w:val="488B7FE6"/>
    <w:rsid w:val="48B25D55"/>
    <w:rsid w:val="48BB1CA4"/>
    <w:rsid w:val="48C14CEB"/>
    <w:rsid w:val="48C8676B"/>
    <w:rsid w:val="48E5364A"/>
    <w:rsid w:val="49076C2A"/>
    <w:rsid w:val="490C2284"/>
    <w:rsid w:val="49233A8B"/>
    <w:rsid w:val="492A4BEC"/>
    <w:rsid w:val="492B2544"/>
    <w:rsid w:val="49356330"/>
    <w:rsid w:val="495D234F"/>
    <w:rsid w:val="49831BE9"/>
    <w:rsid w:val="49895FE4"/>
    <w:rsid w:val="499821B2"/>
    <w:rsid w:val="49A40B61"/>
    <w:rsid w:val="49CF68C4"/>
    <w:rsid w:val="49D82B5B"/>
    <w:rsid w:val="49F266E1"/>
    <w:rsid w:val="4A027E3A"/>
    <w:rsid w:val="4A221304"/>
    <w:rsid w:val="4A5A4E0C"/>
    <w:rsid w:val="4A753438"/>
    <w:rsid w:val="4A7A01FA"/>
    <w:rsid w:val="4AA32C82"/>
    <w:rsid w:val="4AB63EA1"/>
    <w:rsid w:val="4ADB39B9"/>
    <w:rsid w:val="4AEE43C9"/>
    <w:rsid w:val="4B450BD8"/>
    <w:rsid w:val="4B504211"/>
    <w:rsid w:val="4B623708"/>
    <w:rsid w:val="4B8200F2"/>
    <w:rsid w:val="4B83337E"/>
    <w:rsid w:val="4B8F5B24"/>
    <w:rsid w:val="4B9E419F"/>
    <w:rsid w:val="4BAB4C71"/>
    <w:rsid w:val="4BB15BB9"/>
    <w:rsid w:val="4C1A4524"/>
    <w:rsid w:val="4C3905F0"/>
    <w:rsid w:val="4C414DE0"/>
    <w:rsid w:val="4C515E3A"/>
    <w:rsid w:val="4C58418A"/>
    <w:rsid w:val="4C7D380D"/>
    <w:rsid w:val="4C881B9E"/>
    <w:rsid w:val="4CA019ED"/>
    <w:rsid w:val="4CF74AC6"/>
    <w:rsid w:val="4D4361E3"/>
    <w:rsid w:val="4D88285C"/>
    <w:rsid w:val="4D906B4D"/>
    <w:rsid w:val="4D9E4265"/>
    <w:rsid w:val="4DA71E8A"/>
    <w:rsid w:val="4DB96E21"/>
    <w:rsid w:val="4DBA3214"/>
    <w:rsid w:val="4E055EBE"/>
    <w:rsid w:val="4E727140"/>
    <w:rsid w:val="4E875AF4"/>
    <w:rsid w:val="4E8847E7"/>
    <w:rsid w:val="4EA04CA0"/>
    <w:rsid w:val="4F147FCE"/>
    <w:rsid w:val="4F6A5999"/>
    <w:rsid w:val="4F7D08F7"/>
    <w:rsid w:val="4FA871BC"/>
    <w:rsid w:val="4FB27BC2"/>
    <w:rsid w:val="4FB94ED8"/>
    <w:rsid w:val="4FBB58D0"/>
    <w:rsid w:val="4FF4763C"/>
    <w:rsid w:val="5004201D"/>
    <w:rsid w:val="50783363"/>
    <w:rsid w:val="50AE0B2B"/>
    <w:rsid w:val="50FD0572"/>
    <w:rsid w:val="50FD2625"/>
    <w:rsid w:val="51387763"/>
    <w:rsid w:val="514D34C9"/>
    <w:rsid w:val="5168719D"/>
    <w:rsid w:val="516A749D"/>
    <w:rsid w:val="518357C9"/>
    <w:rsid w:val="51B564DF"/>
    <w:rsid w:val="51DB05A7"/>
    <w:rsid w:val="51E429B7"/>
    <w:rsid w:val="51F96A8C"/>
    <w:rsid w:val="5264613C"/>
    <w:rsid w:val="52AA0F4D"/>
    <w:rsid w:val="52B230F2"/>
    <w:rsid w:val="53087DF6"/>
    <w:rsid w:val="534902E2"/>
    <w:rsid w:val="53553140"/>
    <w:rsid w:val="535E7BF8"/>
    <w:rsid w:val="53932FAA"/>
    <w:rsid w:val="539404B1"/>
    <w:rsid w:val="53BD5CFA"/>
    <w:rsid w:val="53C96FDB"/>
    <w:rsid w:val="53DD3D87"/>
    <w:rsid w:val="53EE1D57"/>
    <w:rsid w:val="53FF4CD5"/>
    <w:rsid w:val="54103BF9"/>
    <w:rsid w:val="54335B7A"/>
    <w:rsid w:val="546E1E6F"/>
    <w:rsid w:val="54927C51"/>
    <w:rsid w:val="549D19EE"/>
    <w:rsid w:val="54AD268B"/>
    <w:rsid w:val="54F2141A"/>
    <w:rsid w:val="55026B35"/>
    <w:rsid w:val="550F2F6B"/>
    <w:rsid w:val="5535706E"/>
    <w:rsid w:val="55362CBA"/>
    <w:rsid w:val="557F1C19"/>
    <w:rsid w:val="558357EF"/>
    <w:rsid w:val="55964CF9"/>
    <w:rsid w:val="55A60391"/>
    <w:rsid w:val="55AE10EB"/>
    <w:rsid w:val="55AE23A0"/>
    <w:rsid w:val="55BB6CD6"/>
    <w:rsid w:val="55E96D02"/>
    <w:rsid w:val="55F45F1D"/>
    <w:rsid w:val="55FA0BFB"/>
    <w:rsid w:val="56045312"/>
    <w:rsid w:val="56252CC4"/>
    <w:rsid w:val="563664A9"/>
    <w:rsid w:val="5661519A"/>
    <w:rsid w:val="566752BF"/>
    <w:rsid w:val="566F25DE"/>
    <w:rsid w:val="56730E64"/>
    <w:rsid w:val="56825BFB"/>
    <w:rsid w:val="56871386"/>
    <w:rsid w:val="569A3F68"/>
    <w:rsid w:val="569F30C1"/>
    <w:rsid w:val="56B43E4C"/>
    <w:rsid w:val="56BB7771"/>
    <w:rsid w:val="56EA06EE"/>
    <w:rsid w:val="5701620F"/>
    <w:rsid w:val="578D5ADA"/>
    <w:rsid w:val="57901023"/>
    <w:rsid w:val="57B303BC"/>
    <w:rsid w:val="57B62596"/>
    <w:rsid w:val="57D91A30"/>
    <w:rsid w:val="57EC0FE0"/>
    <w:rsid w:val="57FD6B7B"/>
    <w:rsid w:val="58144D0D"/>
    <w:rsid w:val="58686374"/>
    <w:rsid w:val="5872584E"/>
    <w:rsid w:val="5875624E"/>
    <w:rsid w:val="5885488F"/>
    <w:rsid w:val="58AA6505"/>
    <w:rsid w:val="58CC39FC"/>
    <w:rsid w:val="59044549"/>
    <w:rsid w:val="59404B7D"/>
    <w:rsid w:val="596E2208"/>
    <w:rsid w:val="5989140F"/>
    <w:rsid w:val="598F3DA2"/>
    <w:rsid w:val="59EB253A"/>
    <w:rsid w:val="5A3F3E0A"/>
    <w:rsid w:val="5A833B8D"/>
    <w:rsid w:val="5AF22328"/>
    <w:rsid w:val="5B2306F6"/>
    <w:rsid w:val="5B2711AF"/>
    <w:rsid w:val="5B4E4E05"/>
    <w:rsid w:val="5B75123A"/>
    <w:rsid w:val="5BA86D95"/>
    <w:rsid w:val="5BBF5B13"/>
    <w:rsid w:val="5BC1110E"/>
    <w:rsid w:val="5BFD5CBE"/>
    <w:rsid w:val="5C28626F"/>
    <w:rsid w:val="5C3C44E0"/>
    <w:rsid w:val="5C3F686C"/>
    <w:rsid w:val="5C4A6A11"/>
    <w:rsid w:val="5C5A198B"/>
    <w:rsid w:val="5C6617A4"/>
    <w:rsid w:val="5C7255B7"/>
    <w:rsid w:val="5C805BD1"/>
    <w:rsid w:val="5C890A5F"/>
    <w:rsid w:val="5CA04947"/>
    <w:rsid w:val="5CAF547F"/>
    <w:rsid w:val="5CB352B3"/>
    <w:rsid w:val="5CF24C0B"/>
    <w:rsid w:val="5CF91ADC"/>
    <w:rsid w:val="5D000337"/>
    <w:rsid w:val="5D064632"/>
    <w:rsid w:val="5D0845FC"/>
    <w:rsid w:val="5D3178B1"/>
    <w:rsid w:val="5D381AFC"/>
    <w:rsid w:val="5D393B2B"/>
    <w:rsid w:val="5D457259"/>
    <w:rsid w:val="5D483B25"/>
    <w:rsid w:val="5D68703F"/>
    <w:rsid w:val="5D6E1FD6"/>
    <w:rsid w:val="5D7156BF"/>
    <w:rsid w:val="5DA00227"/>
    <w:rsid w:val="5DBA63F7"/>
    <w:rsid w:val="5DBF6DAE"/>
    <w:rsid w:val="5E046AF7"/>
    <w:rsid w:val="5E252057"/>
    <w:rsid w:val="5E446A1E"/>
    <w:rsid w:val="5E4510C4"/>
    <w:rsid w:val="5E4E59E0"/>
    <w:rsid w:val="5EEF6647"/>
    <w:rsid w:val="5EFF1A04"/>
    <w:rsid w:val="5F105AF3"/>
    <w:rsid w:val="5F214EA0"/>
    <w:rsid w:val="5F225A7A"/>
    <w:rsid w:val="5F28262C"/>
    <w:rsid w:val="5F335D0E"/>
    <w:rsid w:val="5F7062A4"/>
    <w:rsid w:val="5F887359"/>
    <w:rsid w:val="5F9131FD"/>
    <w:rsid w:val="5F9516F6"/>
    <w:rsid w:val="5FB220DF"/>
    <w:rsid w:val="5FB626A5"/>
    <w:rsid w:val="5FD90D89"/>
    <w:rsid w:val="5FEC366F"/>
    <w:rsid w:val="5FFF100B"/>
    <w:rsid w:val="6031626A"/>
    <w:rsid w:val="60AF11AF"/>
    <w:rsid w:val="60C30B03"/>
    <w:rsid w:val="60C80CBB"/>
    <w:rsid w:val="61025575"/>
    <w:rsid w:val="611C3D61"/>
    <w:rsid w:val="61332240"/>
    <w:rsid w:val="61342107"/>
    <w:rsid w:val="613E3067"/>
    <w:rsid w:val="61457F97"/>
    <w:rsid w:val="61661235"/>
    <w:rsid w:val="61994FEF"/>
    <w:rsid w:val="61C06A6D"/>
    <w:rsid w:val="61E75D10"/>
    <w:rsid w:val="61FE17B7"/>
    <w:rsid w:val="620B30F3"/>
    <w:rsid w:val="621C3904"/>
    <w:rsid w:val="621C530E"/>
    <w:rsid w:val="622D162B"/>
    <w:rsid w:val="623A0155"/>
    <w:rsid w:val="623C36F3"/>
    <w:rsid w:val="625164DF"/>
    <w:rsid w:val="62B33934"/>
    <w:rsid w:val="62C91D13"/>
    <w:rsid w:val="62CC5DEC"/>
    <w:rsid w:val="62FF62C4"/>
    <w:rsid w:val="63027DA1"/>
    <w:rsid w:val="631B498F"/>
    <w:rsid w:val="631C1FCE"/>
    <w:rsid w:val="63310670"/>
    <w:rsid w:val="634F66DE"/>
    <w:rsid w:val="63573C6F"/>
    <w:rsid w:val="63754020"/>
    <w:rsid w:val="63884B0E"/>
    <w:rsid w:val="63BF4342"/>
    <w:rsid w:val="63D3367F"/>
    <w:rsid w:val="63E9778D"/>
    <w:rsid w:val="646C40CD"/>
    <w:rsid w:val="646F5386"/>
    <w:rsid w:val="64821AF4"/>
    <w:rsid w:val="648E4E29"/>
    <w:rsid w:val="64907E57"/>
    <w:rsid w:val="64AD70B7"/>
    <w:rsid w:val="64B0650A"/>
    <w:rsid w:val="64BA3133"/>
    <w:rsid w:val="64CC304D"/>
    <w:rsid w:val="64DB2183"/>
    <w:rsid w:val="64EF507C"/>
    <w:rsid w:val="64F54301"/>
    <w:rsid w:val="654D2014"/>
    <w:rsid w:val="655578CE"/>
    <w:rsid w:val="65847A31"/>
    <w:rsid w:val="65A27A2D"/>
    <w:rsid w:val="65B33312"/>
    <w:rsid w:val="65C45168"/>
    <w:rsid w:val="65E065FD"/>
    <w:rsid w:val="65EE20D5"/>
    <w:rsid w:val="65FE104B"/>
    <w:rsid w:val="665F0856"/>
    <w:rsid w:val="667C2416"/>
    <w:rsid w:val="66AA167A"/>
    <w:rsid w:val="66BF33E2"/>
    <w:rsid w:val="670D6566"/>
    <w:rsid w:val="670E454C"/>
    <w:rsid w:val="671C39B6"/>
    <w:rsid w:val="6747685F"/>
    <w:rsid w:val="676604C8"/>
    <w:rsid w:val="678429E7"/>
    <w:rsid w:val="678533E6"/>
    <w:rsid w:val="6789100F"/>
    <w:rsid w:val="678C08A9"/>
    <w:rsid w:val="67AF0C6B"/>
    <w:rsid w:val="67C23872"/>
    <w:rsid w:val="67CF6A41"/>
    <w:rsid w:val="67E31A49"/>
    <w:rsid w:val="67F00C45"/>
    <w:rsid w:val="6803404D"/>
    <w:rsid w:val="680F1CC5"/>
    <w:rsid w:val="681364CD"/>
    <w:rsid w:val="684E2070"/>
    <w:rsid w:val="68507A83"/>
    <w:rsid w:val="687B768E"/>
    <w:rsid w:val="688D3F16"/>
    <w:rsid w:val="68B7752C"/>
    <w:rsid w:val="68B946B0"/>
    <w:rsid w:val="68CD4495"/>
    <w:rsid w:val="68E40F02"/>
    <w:rsid w:val="69212A3D"/>
    <w:rsid w:val="693E61CF"/>
    <w:rsid w:val="69407E39"/>
    <w:rsid w:val="69616378"/>
    <w:rsid w:val="698961F1"/>
    <w:rsid w:val="69B01ABE"/>
    <w:rsid w:val="69B3451E"/>
    <w:rsid w:val="69C07D96"/>
    <w:rsid w:val="69F73645"/>
    <w:rsid w:val="6A3903E6"/>
    <w:rsid w:val="6A504FD3"/>
    <w:rsid w:val="6A713980"/>
    <w:rsid w:val="6A7C2B09"/>
    <w:rsid w:val="6A9913C6"/>
    <w:rsid w:val="6AFA3CD9"/>
    <w:rsid w:val="6B0132D8"/>
    <w:rsid w:val="6B026BA0"/>
    <w:rsid w:val="6B094875"/>
    <w:rsid w:val="6B277CD9"/>
    <w:rsid w:val="6B287085"/>
    <w:rsid w:val="6B2B4C5A"/>
    <w:rsid w:val="6B5A2E86"/>
    <w:rsid w:val="6B9524B9"/>
    <w:rsid w:val="6BA35B70"/>
    <w:rsid w:val="6C044704"/>
    <w:rsid w:val="6C0A3B4F"/>
    <w:rsid w:val="6CA2084A"/>
    <w:rsid w:val="6CA54191"/>
    <w:rsid w:val="6CB23063"/>
    <w:rsid w:val="6CB30AE5"/>
    <w:rsid w:val="6CB90F7B"/>
    <w:rsid w:val="6CC1587C"/>
    <w:rsid w:val="6D0C1808"/>
    <w:rsid w:val="6D2A1A28"/>
    <w:rsid w:val="6D317F33"/>
    <w:rsid w:val="6D4C15B3"/>
    <w:rsid w:val="6D527CC9"/>
    <w:rsid w:val="6D670004"/>
    <w:rsid w:val="6D9062B3"/>
    <w:rsid w:val="6D916E4E"/>
    <w:rsid w:val="6DC26E98"/>
    <w:rsid w:val="6DCD4732"/>
    <w:rsid w:val="6DDF3019"/>
    <w:rsid w:val="6E190106"/>
    <w:rsid w:val="6E53481C"/>
    <w:rsid w:val="6E6A5506"/>
    <w:rsid w:val="6EDB03A1"/>
    <w:rsid w:val="6F0F49DB"/>
    <w:rsid w:val="6F64170E"/>
    <w:rsid w:val="6F7A0965"/>
    <w:rsid w:val="6F881CB9"/>
    <w:rsid w:val="6FA65398"/>
    <w:rsid w:val="6FBB5310"/>
    <w:rsid w:val="6FD21FCF"/>
    <w:rsid w:val="702840F9"/>
    <w:rsid w:val="703D2FCD"/>
    <w:rsid w:val="70482222"/>
    <w:rsid w:val="704F2F41"/>
    <w:rsid w:val="709322E0"/>
    <w:rsid w:val="709D69AD"/>
    <w:rsid w:val="71327BAF"/>
    <w:rsid w:val="71373B43"/>
    <w:rsid w:val="715539DB"/>
    <w:rsid w:val="71597204"/>
    <w:rsid w:val="71967EFB"/>
    <w:rsid w:val="71AC0545"/>
    <w:rsid w:val="72083B25"/>
    <w:rsid w:val="721D7EF1"/>
    <w:rsid w:val="723C12E9"/>
    <w:rsid w:val="724B3A99"/>
    <w:rsid w:val="72501A06"/>
    <w:rsid w:val="72535AE0"/>
    <w:rsid w:val="726C1560"/>
    <w:rsid w:val="72817F86"/>
    <w:rsid w:val="72843B1D"/>
    <w:rsid w:val="729C0B15"/>
    <w:rsid w:val="72B917E9"/>
    <w:rsid w:val="72BE1AAF"/>
    <w:rsid w:val="72D416E6"/>
    <w:rsid w:val="72D875E7"/>
    <w:rsid w:val="7311630B"/>
    <w:rsid w:val="73171EF7"/>
    <w:rsid w:val="731E2E69"/>
    <w:rsid w:val="732C660D"/>
    <w:rsid w:val="733F6A05"/>
    <w:rsid w:val="735B5279"/>
    <w:rsid w:val="736D1841"/>
    <w:rsid w:val="736D33EC"/>
    <w:rsid w:val="73A172BC"/>
    <w:rsid w:val="73CA024B"/>
    <w:rsid w:val="73D45939"/>
    <w:rsid w:val="74142DA2"/>
    <w:rsid w:val="743765C1"/>
    <w:rsid w:val="744C1FFC"/>
    <w:rsid w:val="74604A15"/>
    <w:rsid w:val="746944C5"/>
    <w:rsid w:val="74730C38"/>
    <w:rsid w:val="7474619D"/>
    <w:rsid w:val="74B25C81"/>
    <w:rsid w:val="750C2BEC"/>
    <w:rsid w:val="751C3F4F"/>
    <w:rsid w:val="752E3D8D"/>
    <w:rsid w:val="7567146B"/>
    <w:rsid w:val="75841685"/>
    <w:rsid w:val="758B4115"/>
    <w:rsid w:val="75A3359A"/>
    <w:rsid w:val="75C405CE"/>
    <w:rsid w:val="75C667D9"/>
    <w:rsid w:val="75DB6641"/>
    <w:rsid w:val="75E93780"/>
    <w:rsid w:val="75F25F1D"/>
    <w:rsid w:val="76081E4B"/>
    <w:rsid w:val="760865B3"/>
    <w:rsid w:val="764F083E"/>
    <w:rsid w:val="76576FA5"/>
    <w:rsid w:val="767806EF"/>
    <w:rsid w:val="768809AD"/>
    <w:rsid w:val="76967D3B"/>
    <w:rsid w:val="76E94378"/>
    <w:rsid w:val="76FE4ADB"/>
    <w:rsid w:val="771B7375"/>
    <w:rsid w:val="783403E6"/>
    <w:rsid w:val="784B0870"/>
    <w:rsid w:val="78E85823"/>
    <w:rsid w:val="78FB7305"/>
    <w:rsid w:val="79147005"/>
    <w:rsid w:val="79225914"/>
    <w:rsid w:val="792E2896"/>
    <w:rsid w:val="79744D50"/>
    <w:rsid w:val="797926D7"/>
    <w:rsid w:val="798F487B"/>
    <w:rsid w:val="799372F5"/>
    <w:rsid w:val="79944887"/>
    <w:rsid w:val="79AA01BC"/>
    <w:rsid w:val="79C23CFE"/>
    <w:rsid w:val="79C6620A"/>
    <w:rsid w:val="79EE2CA6"/>
    <w:rsid w:val="79F55211"/>
    <w:rsid w:val="7A1626DF"/>
    <w:rsid w:val="7A20543C"/>
    <w:rsid w:val="7A267DD4"/>
    <w:rsid w:val="7A54333F"/>
    <w:rsid w:val="7A6E3EE9"/>
    <w:rsid w:val="7A731B06"/>
    <w:rsid w:val="7A74629D"/>
    <w:rsid w:val="7A787BDE"/>
    <w:rsid w:val="7ACE5B6E"/>
    <w:rsid w:val="7B13637A"/>
    <w:rsid w:val="7B1975BA"/>
    <w:rsid w:val="7B1C271D"/>
    <w:rsid w:val="7B377FFC"/>
    <w:rsid w:val="7B615431"/>
    <w:rsid w:val="7B830A1D"/>
    <w:rsid w:val="7B9B4CC2"/>
    <w:rsid w:val="7B9F58E0"/>
    <w:rsid w:val="7BB00F70"/>
    <w:rsid w:val="7BBC15BA"/>
    <w:rsid w:val="7BC8465B"/>
    <w:rsid w:val="7BF04E34"/>
    <w:rsid w:val="7BFB16E8"/>
    <w:rsid w:val="7BFC4B0F"/>
    <w:rsid w:val="7C202768"/>
    <w:rsid w:val="7C4346A8"/>
    <w:rsid w:val="7C5B4707"/>
    <w:rsid w:val="7C8756D1"/>
    <w:rsid w:val="7CB33BBA"/>
    <w:rsid w:val="7CB90975"/>
    <w:rsid w:val="7CDC3A80"/>
    <w:rsid w:val="7CF15D02"/>
    <w:rsid w:val="7D097D0A"/>
    <w:rsid w:val="7D176A29"/>
    <w:rsid w:val="7D215107"/>
    <w:rsid w:val="7D3F116D"/>
    <w:rsid w:val="7D531644"/>
    <w:rsid w:val="7D5E23E0"/>
    <w:rsid w:val="7D6577CA"/>
    <w:rsid w:val="7D777A25"/>
    <w:rsid w:val="7D892E81"/>
    <w:rsid w:val="7DB0614C"/>
    <w:rsid w:val="7DD53301"/>
    <w:rsid w:val="7DD86484"/>
    <w:rsid w:val="7DE70966"/>
    <w:rsid w:val="7DF007E1"/>
    <w:rsid w:val="7E1406F8"/>
    <w:rsid w:val="7E33685C"/>
    <w:rsid w:val="7E5415A9"/>
    <w:rsid w:val="7E600DFB"/>
    <w:rsid w:val="7EC27FCC"/>
    <w:rsid w:val="7EDD1B1F"/>
    <w:rsid w:val="7EF249D2"/>
    <w:rsid w:val="7EF57ED9"/>
    <w:rsid w:val="7F0E00B8"/>
    <w:rsid w:val="7F10084D"/>
    <w:rsid w:val="7F1C5816"/>
    <w:rsid w:val="7F294B2C"/>
    <w:rsid w:val="7F344363"/>
    <w:rsid w:val="7F674AF8"/>
    <w:rsid w:val="7F920CBE"/>
    <w:rsid w:val="7F9E1BEE"/>
    <w:rsid w:val="7FB25AA4"/>
    <w:rsid w:val="7FEE13F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semiHidden="0" w:name="FollowedHyperlink"/>
    <w:lsdException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"/>
    <w:lsdException w:unhideWhenUsed="0" w:uiPriority="0" w:semiHidden="0" w:name=""/>
    <w:lsdException w:unhideWhenUsed="0" w:uiPriority="0" w:semiHidden="0" w:name="Normal (Web)"/>
    <w:lsdException w:uiPriority="99" w:name="HTML Acronym"/>
    <w:lsdException w:uiPriority="99" w:name="HTML Address"/>
    <w:lsdException w:uiPriority="99" w:semiHidden="0" w:name="HTML Cite"/>
    <w:lsdException w:uiPriority="99" w:semiHidden="0" w:name="HTML Code"/>
    <w:lsdException w:uiPriority="99" w:semiHidden="0" w:name="HTML Definition"/>
    <w:lsdException w:uiPriority="99" w:semiHidden="0" w:name="HTML Keyboard"/>
    <w:lsdException w:uiPriority="99" w:semiHidden="0" w:name="HTML Preformatted"/>
    <w:lsdException w:uiPriority="99" w:semiHidden="0" w:name="HTML Sample"/>
    <w:lsdException w:uiPriority="99" w:name="HTML Typewriter"/>
    <w:lsdException w:uiPriority="99" w:semiHidden="0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60" w:lineRule="auto"/>
      <w:jc w:val="both"/>
    </w:pPr>
    <w:rPr>
      <w:rFonts w:ascii="微软雅黑" w:hAnsi="微软雅黑" w:eastAsia="微软雅黑" w:cs="Times New Roman"/>
      <w:b/>
      <w:kern w:val="2"/>
      <w:sz w:val="1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100" w:beforeAutospacing="1" w:after="100" w:afterAutospacing="1"/>
      <w:jc w:val="left"/>
    </w:pPr>
    <w:rPr>
      <w:rFonts w:hint="eastAsia" w:ascii="宋体" w:hAnsi="宋体" w:eastAsia="宋体" w:cs="宋体"/>
      <w:kern w:val="44"/>
      <w:sz w:val="48"/>
      <w:szCs w:val="48"/>
      <w:lang w:val="en-US" w:eastAsia="zh-CN" w:bidi="ar-SA"/>
    </w:rPr>
  </w:style>
  <w:style w:type="paragraph" w:styleId="3">
    <w:name w:val="heading 5"/>
    <w:basedOn w:val="1"/>
    <w:next w:val="1"/>
    <w:unhideWhenUsed/>
    <w:qFormat/>
    <w:uiPriority w:val="9"/>
    <w:pPr>
      <w:spacing w:before="100" w:beforeAutospacing="1" w:after="100" w:afterAutospacing="1"/>
      <w:jc w:val="left"/>
    </w:pPr>
    <w:rPr>
      <w:rFonts w:hint="eastAsia" w:ascii="宋体" w:hAnsi="宋体" w:eastAsia="宋体" w:cs="宋体"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uiPriority w:val="0"/>
  </w:style>
  <w:style w:type="table" w:default="1" w:styleId="8">
    <w:name w:val="Normal Table"/>
    <w:unhideWhenUsed/>
    <w:uiPriority w:val="99"/>
    <w:tblPr>
      <w:tblStyle w:val="8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6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-SA"/>
    </w:rPr>
  </w:style>
  <w:style w:type="paragraph" w:styleId="7">
    <w:name w:val="Normal (Web)"/>
    <w:basedOn w:val="1"/>
    <w:uiPriority w:val="0"/>
    <w:pPr>
      <w:spacing w:before="100" w:beforeLines="0" w:beforeAutospacing="1" w:after="100" w:afterLines="0" w:afterAutospacing="1"/>
      <w:ind w:left="0" w:right="0"/>
      <w:jc w:val="left"/>
    </w:pPr>
    <w:rPr>
      <w:kern w:val="0"/>
      <w:sz w:val="24"/>
      <w:szCs w:val="20"/>
      <w:lang w:val="en-US" w:eastAsia="zh-CN" w:bidi="ar-SA"/>
    </w:rPr>
  </w:style>
  <w:style w:type="table" w:styleId="9">
    <w:name w:val="Table Grid"/>
    <w:basedOn w:val="8"/>
    <w:unhideWhenUsed/>
    <w:uiPriority w:val="99"/>
    <w:pPr>
      <w:widowControl w:val="0"/>
      <w:jc w:val="both"/>
    </w:pPr>
    <w:tblPr>
      <w:tblStyle w:val="8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uiPriority w:val="0"/>
    <w:rPr>
      <w:b/>
    </w:rPr>
  </w:style>
  <w:style w:type="character" w:styleId="12">
    <w:name w:val="FollowedHyperlink"/>
    <w:basedOn w:val="10"/>
    <w:unhideWhenUsed/>
    <w:uiPriority w:val="99"/>
    <w:rPr>
      <w:color w:val="333333"/>
      <w:u w:val="none"/>
    </w:rPr>
  </w:style>
  <w:style w:type="character" w:styleId="13">
    <w:name w:val="Emphasis"/>
    <w:basedOn w:val="10"/>
    <w:qFormat/>
    <w:uiPriority w:val="20"/>
  </w:style>
  <w:style w:type="character" w:styleId="14">
    <w:name w:val="HTML Definition"/>
    <w:basedOn w:val="10"/>
    <w:unhideWhenUsed/>
    <w:uiPriority w:val="99"/>
  </w:style>
  <w:style w:type="character" w:styleId="15">
    <w:name w:val="HTML Variable"/>
    <w:basedOn w:val="10"/>
    <w:unhideWhenUsed/>
    <w:uiPriority w:val="99"/>
  </w:style>
  <w:style w:type="character" w:styleId="16">
    <w:name w:val="Hyperlink"/>
    <w:basedOn w:val="10"/>
    <w:uiPriority w:val="0"/>
    <w:rPr>
      <w:color w:val="333333"/>
      <w:u w:val="none"/>
    </w:rPr>
  </w:style>
  <w:style w:type="character" w:styleId="17">
    <w:name w:val="HTML Code"/>
    <w:basedOn w:val="10"/>
    <w:unhideWhenUsed/>
    <w:uiPriority w:val="99"/>
    <w:rPr>
      <w:rFonts w:hint="default" w:ascii="Menlo" w:hAnsi="Menlo" w:eastAsia="Menlo" w:cs="Menlo"/>
      <w:color w:val="BD4147"/>
      <w:sz w:val="21"/>
      <w:szCs w:val="21"/>
      <w:shd w:val="clear" w:color="auto" w:fill="F7F7F9"/>
    </w:rPr>
  </w:style>
  <w:style w:type="character" w:styleId="18">
    <w:name w:val="HTML Cite"/>
    <w:basedOn w:val="10"/>
    <w:unhideWhenUsed/>
    <w:uiPriority w:val="99"/>
  </w:style>
  <w:style w:type="character" w:styleId="19">
    <w:name w:val="HTML Keyboard"/>
    <w:basedOn w:val="10"/>
    <w:unhideWhenUsed/>
    <w:uiPriority w:val="99"/>
    <w:rPr>
      <w:rFonts w:hint="default" w:ascii="Menlo" w:hAnsi="Menlo" w:eastAsia="Menlo" w:cs="Menlo"/>
      <w:sz w:val="21"/>
      <w:szCs w:val="21"/>
      <w:shd w:val="clear" w:color="auto" w:fill="333333"/>
    </w:rPr>
  </w:style>
  <w:style w:type="character" w:styleId="20">
    <w:name w:val="HTML Sample"/>
    <w:basedOn w:val="10"/>
    <w:unhideWhenUsed/>
    <w:uiPriority w:val="99"/>
    <w:rPr>
      <w:rFonts w:ascii="Menlo" w:hAnsi="Menlo" w:eastAsia="Menlo" w:cs="Menlo"/>
      <w:sz w:val="21"/>
      <w:szCs w:val="21"/>
    </w:rPr>
  </w:style>
  <w:style w:type="paragraph" w:customStyle="1" w:styleId="21">
    <w:name w:val="List Paragraph"/>
    <w:basedOn w:val="1"/>
    <w:qFormat/>
    <w:uiPriority w:val="34"/>
    <w:pPr>
      <w:ind w:firstLine="420" w:firstLineChars="200"/>
    </w:pPr>
  </w:style>
  <w:style w:type="paragraph" w:styleId="22">
    <w:name w:val="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宋体"/>
      <w:vanish/>
      <w:sz w:val="16"/>
    </w:rPr>
  </w:style>
  <w:style w:type="paragraph" w:styleId="23">
    <w:name w:val="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宋体"/>
      <w:vanish/>
      <w:sz w:val="16"/>
    </w:rPr>
  </w:style>
  <w:style w:type="paragraph" w:customStyle="1" w:styleId="24">
    <w:name w:val="普通(网站) Char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rFonts w:hint="eastAsia" w:ascii="宋体" w:hAnsi="宋体" w:eastAsia="宋体" w:cs="宋体"/>
      <w:color w:val="000000"/>
      <w:kern w:val="0"/>
      <w:sz w:val="18"/>
      <w:szCs w:val="18"/>
      <w:lang w:val="en-US" w:eastAsia="zh-CN" w:bidi="ar"/>
    </w:rPr>
  </w:style>
  <w:style w:type="paragraph" w:customStyle="1" w:styleId="25">
    <w:name w:val="_Style 4"/>
    <w:basedOn w:val="1"/>
    <w:qFormat/>
    <w:uiPriority w:val="34"/>
    <w:pPr>
      <w:ind w:firstLine="420" w:firstLineChars="200"/>
    </w:pPr>
  </w:style>
  <w:style w:type="paragraph" w:customStyle="1" w:styleId="26">
    <w:name w:val="_Style 8"/>
    <w:basedOn w:val="1"/>
    <w:qFormat/>
    <w:uiPriority w:val="34"/>
    <w:pPr>
      <w:ind w:firstLine="420" w:firstLineChars="200"/>
    </w:pPr>
  </w:style>
  <w:style w:type="character" w:customStyle="1" w:styleId="27">
    <w:name w:val="tit2"/>
    <w:basedOn w:val="10"/>
    <w:uiPriority w:val="0"/>
    <w:rPr>
      <w:b/>
      <w:color w:val="E40000"/>
    </w:rPr>
  </w:style>
  <w:style w:type="character" w:customStyle="1" w:styleId="28">
    <w:name w:val="tit3"/>
    <w:basedOn w:val="10"/>
    <w:uiPriority w:val="0"/>
    <w:rPr>
      <w:b/>
      <w:color w:val="E40000"/>
    </w:rPr>
  </w:style>
  <w:style w:type="character" w:customStyle="1" w:styleId="29">
    <w:name w:val="fltitle"/>
    <w:basedOn w:val="10"/>
    <w:uiPriority w:val="0"/>
    <w:rPr>
      <w:color w:val="E90202"/>
      <w:sz w:val="19"/>
      <w:szCs w:val="19"/>
    </w:rPr>
  </w:style>
  <w:style w:type="character" w:customStyle="1" w:styleId="30">
    <w:name w:val="no_r_mar"/>
    <w:basedOn w:val="10"/>
    <w:uiPriority w:val="0"/>
  </w:style>
  <w:style w:type="character" w:customStyle="1" w:styleId="31">
    <w:name w:val="t_listbox_a1"/>
    <w:basedOn w:val="10"/>
    <w:uiPriority w:val="0"/>
  </w:style>
  <w:style w:type="character" w:customStyle="1" w:styleId="32">
    <w:name w:val="question"/>
    <w:basedOn w:val="10"/>
    <w:uiPriority w:val="0"/>
    <w:rPr>
      <w:color w:val="D00500"/>
    </w:rPr>
  </w:style>
  <w:style w:type="character" w:customStyle="1" w:styleId="33">
    <w:name w:val="zskrighttime"/>
    <w:basedOn w:val="10"/>
    <w:uiPriority w:val="0"/>
  </w:style>
  <w:style w:type="character" w:customStyle="1" w:styleId="34">
    <w:name w:val="tit"/>
    <w:basedOn w:val="10"/>
    <w:uiPriority w:val="0"/>
  </w:style>
  <w:style w:type="character" w:customStyle="1" w:styleId="35">
    <w:name w:val="quality_inx"/>
    <w:basedOn w:val="10"/>
    <w:uiPriority w:val="0"/>
  </w:style>
  <w:style w:type="character" w:customStyle="1" w:styleId="36">
    <w:name w:val="no_top"/>
    <w:basedOn w:val="10"/>
    <w:uiPriority w:val="0"/>
  </w:style>
  <w:style w:type="character" w:customStyle="1" w:styleId="37">
    <w:name w:val="t_l"/>
    <w:basedOn w:val="10"/>
    <w:uiPriority w:val="0"/>
    <w:rPr>
      <w:b/>
      <w:color w:val="E40000"/>
    </w:rPr>
  </w:style>
  <w:style w:type="character" w:customStyle="1" w:styleId="38">
    <w:name w:val="fgx"/>
    <w:basedOn w:val="10"/>
    <w:uiPriority w:val="0"/>
  </w:style>
  <w:style w:type="character" w:customStyle="1" w:styleId="39">
    <w:name w:val="no_bor_bot1"/>
    <w:basedOn w:val="10"/>
    <w:uiPriority w:val="0"/>
  </w:style>
  <w:style w:type="character" w:customStyle="1" w:styleId="40">
    <w:name w:val="r_tit"/>
    <w:basedOn w:val="10"/>
    <w:uiPriority w:val="0"/>
    <w:rPr>
      <w:b/>
      <w:color w:val="E40000"/>
    </w:rPr>
  </w:style>
  <w:style w:type="character" w:customStyle="1" w:styleId="41">
    <w:name w:val="21"/>
    <w:basedOn w:val="10"/>
    <w:qFormat/>
    <w:uiPriority w:val="0"/>
    <w:rPr>
      <w:rFonts w:hint="default" w:ascii="Times New Roman" w:hAnsi="Times New Roman" w:cs="Times New Roman"/>
      <w:b/>
    </w:rPr>
  </w:style>
  <w:style w:type="character" w:customStyle="1" w:styleId="42">
    <w:name w:val="mailbox"/>
    <w:basedOn w:val="10"/>
    <w:uiPriority w:val="0"/>
  </w:style>
  <w:style w:type="character" w:customStyle="1" w:styleId="43">
    <w:name w:val="nav"/>
    <w:basedOn w:val="10"/>
    <w:uiPriority w:val="0"/>
  </w:style>
  <w:style w:type="character" w:customStyle="1" w:styleId="44">
    <w:name w:val="more1"/>
    <w:basedOn w:val="10"/>
    <w:uiPriority w:val="0"/>
  </w:style>
  <w:style w:type="character" w:customStyle="1" w:styleId="45">
    <w:name w:val="tit_web"/>
    <w:basedOn w:val="10"/>
    <w:uiPriority w:val="0"/>
    <w:rPr>
      <w:color w:val="FFFFFF"/>
    </w:rPr>
  </w:style>
  <w:style w:type="character" w:customStyle="1" w:styleId="46">
    <w:name w:val="s1"/>
    <w:basedOn w:val="10"/>
    <w:uiPriority w:val="0"/>
  </w:style>
  <w:style w:type="character" w:customStyle="1" w:styleId="47">
    <w:name w:val="jqr_inx"/>
    <w:basedOn w:val="10"/>
    <w:uiPriority w:val="0"/>
  </w:style>
  <w:style w:type="character" w:customStyle="1" w:styleId="48">
    <w:name w:val="sq_tit"/>
    <w:basedOn w:val="10"/>
    <w:uiPriority w:val="0"/>
    <w:rPr>
      <w:b/>
      <w:sz w:val="21"/>
      <w:szCs w:val="21"/>
    </w:rPr>
  </w:style>
  <w:style w:type="character" w:customStyle="1" w:styleId="49">
    <w:name w:val="logo"/>
    <w:basedOn w:val="10"/>
    <w:uiPriority w:val="0"/>
  </w:style>
  <w:style w:type="character" w:customStyle="1" w:styleId="50">
    <w:name w:val="no_bor_bot"/>
    <w:basedOn w:val="10"/>
    <w:uiPriority w:val="0"/>
  </w:style>
  <w:style w:type="character" w:customStyle="1" w:styleId="51">
    <w:name w:val="tit1"/>
    <w:basedOn w:val="10"/>
    <w:uiPriority w:val="0"/>
    <w:rPr>
      <w:b/>
      <w:color w:val="E4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Pages>3</Pages>
  <Words>0</Words>
  <Characters>0</Characters>
  <Lines>1</Lines>
  <Paragraphs>1</Paragraphs>
  <TotalTime>0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2008-12-26T08:45:00Z</dcterms:created>
  <dc:creator>ADMIN</dc:creator>
  <cp:lastModifiedBy>kingsoft</cp:lastModifiedBy>
  <dcterms:modified xsi:type="dcterms:W3CDTF">2020-05-31T13:41:07Z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  <property fmtid="{D5CDD505-2E9C-101B-9397-08002B2CF9AE}" pid="3" name="KSOTemplateKey">
    <vt:lpwstr>1.0_XvezTS6yj2jKBqoPa86roMukQYllyv+kYt3W6gF3KsDGsAedTyW4K8qtuHRukphC3DEsHcwcsIDWnoV08PtCXw==</vt:lpwstr>
  </property>
  <property fmtid="{D5CDD505-2E9C-101B-9397-08002B2CF9AE}" pid="4" name="KSOTemplateUUID">
    <vt:lpwstr>v1.0_mb_F/aP6PINHORqShcgarMwiQ==</vt:lpwstr>
  </property>
</Properties>
</file>